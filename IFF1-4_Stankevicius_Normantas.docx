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00E1" w14:textId="77777777" w:rsidR="00906F8C" w:rsidRDefault="00906F8C" w:rsidP="004771C9">
      <w:pPr>
        <w:pStyle w:val="Vireliouraai"/>
      </w:pPr>
      <w:r>
        <w:rPr>
          <w:noProof/>
          <w:lang w:val="en-US"/>
        </w:rPr>
        <w:drawing>
          <wp:inline distT="0" distB="0" distL="0" distR="0" wp14:anchorId="70CBF1F0" wp14:editId="5B0D65F8">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6969D31" w14:textId="77777777" w:rsidR="00D560C9" w:rsidRPr="00844988" w:rsidRDefault="00906F8C" w:rsidP="00906F8C">
      <w:pPr>
        <w:pStyle w:val="Vireliouraaiparykintas"/>
      </w:pPr>
      <w:r w:rsidRPr="00844988">
        <w:t>Kauno technologijos universitetas</w:t>
      </w:r>
    </w:p>
    <w:p w14:paraId="1B193865" w14:textId="77777777" w:rsidR="00D560C9" w:rsidRPr="00844988" w:rsidRDefault="00906F8C" w:rsidP="00906F8C">
      <w:pPr>
        <w:pStyle w:val="Vireliouraai"/>
      </w:pPr>
      <w:r>
        <w:t xml:space="preserve">Informatikos </w:t>
      </w:r>
      <w:r w:rsidRPr="00906F8C">
        <w:t>fakultetas</w:t>
      </w:r>
    </w:p>
    <w:p w14:paraId="31953B22" w14:textId="77777777" w:rsidR="00D560C9" w:rsidRPr="00906F8C" w:rsidRDefault="00D560C9" w:rsidP="00906F8C">
      <w:pPr>
        <w:pStyle w:val="Vireliouraai"/>
      </w:pPr>
    </w:p>
    <w:p w14:paraId="450A42EB" w14:textId="77777777" w:rsidR="00D560C9" w:rsidRPr="00906F8C" w:rsidRDefault="00D560C9" w:rsidP="00906F8C">
      <w:pPr>
        <w:pStyle w:val="Vireliouraai"/>
      </w:pPr>
    </w:p>
    <w:p w14:paraId="35B61AB9" w14:textId="77777777" w:rsidR="00D560C9" w:rsidRPr="00906F8C" w:rsidRDefault="00D560C9" w:rsidP="00906F8C">
      <w:pPr>
        <w:pStyle w:val="Vireliouraai"/>
      </w:pPr>
    </w:p>
    <w:p w14:paraId="262BED85" w14:textId="77777777" w:rsidR="00D560C9" w:rsidRPr="00906F8C" w:rsidRDefault="00D560C9" w:rsidP="00906F8C">
      <w:pPr>
        <w:pStyle w:val="Vireliouraai"/>
      </w:pPr>
    </w:p>
    <w:p w14:paraId="7E43D7A3" w14:textId="77777777" w:rsidR="00D560C9" w:rsidRPr="00906F8C" w:rsidRDefault="00D560C9" w:rsidP="00906F8C">
      <w:pPr>
        <w:pStyle w:val="Vireliouraai"/>
      </w:pPr>
    </w:p>
    <w:p w14:paraId="0BB47DA2" w14:textId="77777777" w:rsidR="00D560C9" w:rsidRPr="00906F8C" w:rsidRDefault="00D560C9" w:rsidP="00906F8C">
      <w:pPr>
        <w:pStyle w:val="Vireliouraai"/>
      </w:pPr>
    </w:p>
    <w:p w14:paraId="2644553E" w14:textId="77777777" w:rsidR="004C3D88" w:rsidRPr="00906F8C" w:rsidRDefault="004C3D88" w:rsidP="00906F8C">
      <w:pPr>
        <w:pStyle w:val="Vireliouraai"/>
      </w:pPr>
    </w:p>
    <w:p w14:paraId="2686F781" w14:textId="77777777" w:rsidR="004C3D88" w:rsidRPr="00906F8C" w:rsidRDefault="004C3D88" w:rsidP="00906F8C">
      <w:pPr>
        <w:pStyle w:val="Vireliouraai"/>
      </w:pPr>
    </w:p>
    <w:p w14:paraId="22D1CA62" w14:textId="77777777" w:rsidR="00D560C9" w:rsidRPr="00906F8C" w:rsidRDefault="00D560C9" w:rsidP="00906F8C">
      <w:pPr>
        <w:pStyle w:val="Vireliouraai"/>
      </w:pPr>
    </w:p>
    <w:p w14:paraId="654DE61E" w14:textId="77777777" w:rsidR="00D560C9" w:rsidRPr="00906F8C" w:rsidRDefault="00D560C9" w:rsidP="00906F8C">
      <w:pPr>
        <w:pStyle w:val="Vireliouraai"/>
      </w:pPr>
    </w:p>
    <w:p w14:paraId="788208E7" w14:textId="77777777" w:rsidR="00D560C9" w:rsidRPr="00906F8C" w:rsidRDefault="00D560C9" w:rsidP="00906F8C">
      <w:pPr>
        <w:pStyle w:val="Vireliouraai"/>
      </w:pPr>
    </w:p>
    <w:p w14:paraId="2F9C775C"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209BDE90" w14:textId="77777777" w:rsidR="00D560C9" w:rsidRPr="00844988" w:rsidRDefault="00906F8C" w:rsidP="004771C9">
      <w:pPr>
        <w:pStyle w:val="Ataskaita"/>
      </w:pPr>
      <w:r>
        <w:t>Laboratorinių darbų ataskaita</w:t>
      </w:r>
    </w:p>
    <w:p w14:paraId="16B6017F" w14:textId="77777777" w:rsidR="00D560C9" w:rsidRDefault="00D560C9" w:rsidP="004771C9">
      <w:pPr>
        <w:pStyle w:val="Vireliouraai"/>
      </w:pPr>
    </w:p>
    <w:p w14:paraId="5F642E0A" w14:textId="77777777" w:rsidR="00822CBA" w:rsidRDefault="00822CBA" w:rsidP="004771C9">
      <w:pPr>
        <w:pStyle w:val="Vireliouraai"/>
      </w:pPr>
    </w:p>
    <w:p w14:paraId="21472BB9" w14:textId="77777777" w:rsidR="00822CBA" w:rsidRDefault="00822CBA" w:rsidP="004771C9">
      <w:pPr>
        <w:pStyle w:val="Vireliouraai"/>
      </w:pPr>
    </w:p>
    <w:p w14:paraId="426515E0" w14:textId="77777777" w:rsidR="00822CBA" w:rsidRDefault="00822CBA" w:rsidP="004771C9">
      <w:pPr>
        <w:pStyle w:val="Vireliouraai"/>
      </w:pPr>
    </w:p>
    <w:p w14:paraId="3B04F8A9" w14:textId="77777777" w:rsidR="00822CBA" w:rsidRDefault="00822CBA" w:rsidP="004771C9">
      <w:pPr>
        <w:pStyle w:val="Vireliouraai"/>
      </w:pPr>
    </w:p>
    <w:p w14:paraId="48C42D68" w14:textId="77777777" w:rsidR="00822CBA" w:rsidRPr="00844988" w:rsidRDefault="00822CBA" w:rsidP="004771C9">
      <w:pPr>
        <w:pStyle w:val="Vireliouraai"/>
      </w:pPr>
    </w:p>
    <w:p w14:paraId="290EC999" w14:textId="77777777" w:rsidR="00D560C9" w:rsidRPr="00844988" w:rsidRDefault="00D560C9" w:rsidP="004771C9">
      <w:pPr>
        <w:pStyle w:val="Vireliouraai"/>
      </w:pPr>
    </w:p>
    <w:p w14:paraId="3758ABC1" w14:textId="77777777" w:rsidR="00D560C9" w:rsidRPr="00844988" w:rsidRDefault="00D560C9" w:rsidP="004771C9">
      <w:pPr>
        <w:pStyle w:val="Vireliouraai"/>
      </w:pPr>
    </w:p>
    <w:p w14:paraId="5FC1D54A" w14:textId="77777777" w:rsidR="00D560C9" w:rsidRPr="00844988" w:rsidRDefault="00D560C9" w:rsidP="00C423D0">
      <w:pPr>
        <w:pStyle w:val="Autorirmasvirutinis"/>
      </w:pPr>
    </w:p>
    <w:p w14:paraId="2A207158" w14:textId="1880A857"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9F2D77">
        <w:t>Normantas Stankevičius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134E2A">
        <w:rPr>
          <w:noProof/>
        </w:rPr>
        <w:t>IFF-1/4</w:t>
      </w:r>
      <w:r>
        <w:fldChar w:fldCharType="end"/>
      </w:r>
      <w:bookmarkEnd w:id="1"/>
    </w:p>
    <w:p w14:paraId="39A9014E" w14:textId="77777777" w:rsidR="0045736B" w:rsidRDefault="00822CBA" w:rsidP="0045736B">
      <w:pPr>
        <w:pStyle w:val="Autorius"/>
      </w:pPr>
      <w:r>
        <w:t>Studentas</w:t>
      </w:r>
    </w:p>
    <w:p w14:paraId="23A3D9FD" w14:textId="77777777" w:rsidR="00D560C9" w:rsidRPr="0052026C" w:rsidRDefault="00D560C9" w:rsidP="00EB5168">
      <w:pPr>
        <w:pStyle w:val="Autorius"/>
      </w:pPr>
    </w:p>
    <w:p w14:paraId="5FEE91C7" w14:textId="55CC4E67"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134E2A">
        <w:rPr>
          <w:noProof/>
        </w:rPr>
        <w:t>Prof. Vacius Jusas</w:t>
      </w:r>
      <w:r>
        <w:fldChar w:fldCharType="end"/>
      </w:r>
      <w:bookmarkEnd w:id="2"/>
    </w:p>
    <w:p w14:paraId="5E5B7B73" w14:textId="0EEA195B"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82477A">
        <w:fldChar w:fldCharType="separate"/>
      </w:r>
      <w:r>
        <w:fldChar w:fldCharType="end"/>
      </w:r>
      <w:bookmarkEnd w:id="3"/>
    </w:p>
    <w:p w14:paraId="769BC3CA" w14:textId="77777777" w:rsidR="00CD58DB" w:rsidRPr="00844988" w:rsidRDefault="00CD58DB" w:rsidP="00C423D0">
      <w:pPr>
        <w:pStyle w:val="Autorirmasapatinis"/>
      </w:pPr>
    </w:p>
    <w:p w14:paraId="50B3147E" w14:textId="77777777" w:rsidR="00D560C9" w:rsidRPr="00844988" w:rsidRDefault="00D560C9" w:rsidP="004771C9">
      <w:pPr>
        <w:pStyle w:val="Vireliouraai"/>
      </w:pPr>
    </w:p>
    <w:p w14:paraId="01260636" w14:textId="77777777" w:rsidR="00D560C9" w:rsidRPr="00844988" w:rsidRDefault="00D560C9" w:rsidP="004771C9">
      <w:pPr>
        <w:pStyle w:val="Vireliouraai"/>
      </w:pPr>
    </w:p>
    <w:p w14:paraId="2AC8F054" w14:textId="77777777" w:rsidR="00CD58DB" w:rsidRDefault="00CD58DB" w:rsidP="004771C9">
      <w:pPr>
        <w:pStyle w:val="Vireliouraai"/>
      </w:pPr>
    </w:p>
    <w:p w14:paraId="79B88E85" w14:textId="77777777" w:rsidR="00CD58DB" w:rsidRDefault="00CD58DB" w:rsidP="004771C9">
      <w:pPr>
        <w:pStyle w:val="Vireliouraai"/>
      </w:pPr>
    </w:p>
    <w:p w14:paraId="38407F03" w14:textId="77777777" w:rsidR="00CD58DB" w:rsidRDefault="00CD58DB" w:rsidP="004771C9">
      <w:pPr>
        <w:pStyle w:val="Vireliouraai"/>
      </w:pPr>
    </w:p>
    <w:p w14:paraId="1D556D89" w14:textId="77777777" w:rsidR="0052026C" w:rsidRPr="00844988" w:rsidRDefault="0052026C" w:rsidP="004771C9">
      <w:pPr>
        <w:pStyle w:val="Vireliouraai"/>
      </w:pPr>
    </w:p>
    <w:p w14:paraId="7157D345" w14:textId="2B3630B0"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50785C">
        <w:rPr>
          <w:noProof/>
        </w:rPr>
        <w:t>2022</w:t>
      </w:r>
      <w:r w:rsidR="00727B09">
        <w:fldChar w:fldCharType="end"/>
      </w:r>
    </w:p>
    <w:p w14:paraId="5150E83D"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27EA54D6" w14:textId="77777777" w:rsidR="00D560C9" w:rsidRPr="0015714D" w:rsidRDefault="00D560C9" w:rsidP="004771C9">
      <w:pPr>
        <w:pStyle w:val="Vireliouraai"/>
      </w:pPr>
      <w:r w:rsidRPr="00844988">
        <w:lastRenderedPageBreak/>
        <w:t>TURINYS</w:t>
      </w:r>
    </w:p>
    <w:p w14:paraId="63C56610" w14:textId="77777777" w:rsidR="00291C8F" w:rsidRPr="00844988" w:rsidRDefault="00291C8F" w:rsidP="0052026C"/>
    <w:p w14:paraId="26E9693A" w14:textId="77777777"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14:paraId="6376A1BF" w14:textId="6B67B28C" w:rsidR="00083869"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50785C">
        <w:rPr>
          <w:noProof/>
        </w:rPr>
        <w:t>4</w:t>
      </w:r>
      <w:r w:rsidR="00083869">
        <w:rPr>
          <w:noProof/>
        </w:rPr>
        <w:fldChar w:fldCharType="end"/>
      </w:r>
    </w:p>
    <w:p w14:paraId="592807C2" w14:textId="313F16D7" w:rsidR="00083869" w:rsidRDefault="00083869">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50785C">
        <w:rPr>
          <w:noProof/>
        </w:rPr>
        <w:t>4</w:t>
      </w:r>
      <w:r>
        <w:rPr>
          <w:noProof/>
        </w:rPr>
        <w:fldChar w:fldCharType="end"/>
      </w:r>
    </w:p>
    <w:p w14:paraId="6FBE827A" w14:textId="525B2E68" w:rsidR="00083869" w:rsidRDefault="00083869">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50785C">
        <w:rPr>
          <w:noProof/>
        </w:rPr>
        <w:t>5</w:t>
      </w:r>
      <w:r>
        <w:rPr>
          <w:noProof/>
        </w:rPr>
        <w:fldChar w:fldCharType="end"/>
      </w:r>
    </w:p>
    <w:p w14:paraId="7AA07CD3" w14:textId="787A8233" w:rsidR="00083869" w:rsidRDefault="00083869">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50785C">
        <w:rPr>
          <w:noProof/>
        </w:rPr>
        <w:t>5</w:t>
      </w:r>
      <w:r>
        <w:rPr>
          <w:noProof/>
        </w:rPr>
        <w:fldChar w:fldCharType="end"/>
      </w:r>
    </w:p>
    <w:p w14:paraId="79E1AA41" w14:textId="08CEAD68" w:rsidR="00083869" w:rsidRDefault="00083869">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50785C">
        <w:rPr>
          <w:noProof/>
        </w:rPr>
        <w:t>6</w:t>
      </w:r>
      <w:r>
        <w:rPr>
          <w:noProof/>
        </w:rPr>
        <w:fldChar w:fldCharType="end"/>
      </w:r>
    </w:p>
    <w:p w14:paraId="614D6657" w14:textId="3C349880" w:rsidR="00083869" w:rsidRDefault="00083869">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50785C">
        <w:rPr>
          <w:noProof/>
        </w:rPr>
        <w:t>6</w:t>
      </w:r>
      <w:r>
        <w:rPr>
          <w:noProof/>
        </w:rPr>
        <w:fldChar w:fldCharType="end"/>
      </w:r>
    </w:p>
    <w:p w14:paraId="715BF2A4" w14:textId="37116B0E" w:rsidR="00083869" w:rsidRDefault="00083869">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50785C">
        <w:rPr>
          <w:noProof/>
        </w:rPr>
        <w:t>6</w:t>
      </w:r>
      <w:r>
        <w:rPr>
          <w:noProof/>
        </w:rPr>
        <w:fldChar w:fldCharType="end"/>
      </w:r>
    </w:p>
    <w:p w14:paraId="6F787204" w14:textId="15C03C91" w:rsidR="00083869" w:rsidRDefault="00083869">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50785C">
        <w:rPr>
          <w:noProof/>
        </w:rPr>
        <w:t>14</w:t>
      </w:r>
      <w:r>
        <w:rPr>
          <w:noProof/>
        </w:rPr>
        <w:fldChar w:fldCharType="end"/>
      </w:r>
    </w:p>
    <w:p w14:paraId="7ABAE7C7" w14:textId="562C86F6" w:rsidR="00083869" w:rsidRDefault="00083869">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50785C">
        <w:rPr>
          <w:noProof/>
        </w:rPr>
        <w:t>18</w:t>
      </w:r>
      <w:r>
        <w:rPr>
          <w:noProof/>
        </w:rPr>
        <w:fldChar w:fldCharType="end"/>
      </w:r>
    </w:p>
    <w:p w14:paraId="6F5AC5E2" w14:textId="607EE4EC" w:rsidR="00083869" w:rsidRDefault="00083869">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50785C">
        <w:rPr>
          <w:noProof/>
        </w:rPr>
        <w:t>19</w:t>
      </w:r>
      <w:r>
        <w:rPr>
          <w:noProof/>
        </w:rPr>
        <w:fldChar w:fldCharType="end"/>
      </w:r>
    </w:p>
    <w:p w14:paraId="08667467" w14:textId="34CDF528" w:rsidR="00083869" w:rsidRDefault="00083869">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50785C">
        <w:rPr>
          <w:noProof/>
        </w:rPr>
        <w:t>19</w:t>
      </w:r>
      <w:r>
        <w:rPr>
          <w:noProof/>
        </w:rPr>
        <w:fldChar w:fldCharType="end"/>
      </w:r>
    </w:p>
    <w:p w14:paraId="5D8C4C49" w14:textId="0B82E439" w:rsidR="00083869" w:rsidRDefault="00083869">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50785C">
        <w:rPr>
          <w:noProof/>
        </w:rPr>
        <w:t>19</w:t>
      </w:r>
      <w:r>
        <w:rPr>
          <w:noProof/>
        </w:rPr>
        <w:fldChar w:fldCharType="end"/>
      </w:r>
    </w:p>
    <w:p w14:paraId="6A57878D" w14:textId="603830D5" w:rsidR="00083869" w:rsidRDefault="00083869">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50785C">
        <w:rPr>
          <w:noProof/>
        </w:rPr>
        <w:t>20</w:t>
      </w:r>
      <w:r>
        <w:rPr>
          <w:noProof/>
        </w:rPr>
        <w:fldChar w:fldCharType="end"/>
      </w:r>
    </w:p>
    <w:p w14:paraId="3AF80FCE" w14:textId="7940DEB3" w:rsidR="00083869" w:rsidRDefault="00083869">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50785C">
        <w:rPr>
          <w:noProof/>
        </w:rPr>
        <w:t>21</w:t>
      </w:r>
      <w:r>
        <w:rPr>
          <w:noProof/>
        </w:rPr>
        <w:fldChar w:fldCharType="end"/>
      </w:r>
    </w:p>
    <w:p w14:paraId="598314AC" w14:textId="1A82EBE4" w:rsidR="00083869" w:rsidRDefault="00083869">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50785C">
        <w:rPr>
          <w:noProof/>
        </w:rPr>
        <w:t>21</w:t>
      </w:r>
      <w:r>
        <w:rPr>
          <w:noProof/>
        </w:rPr>
        <w:fldChar w:fldCharType="end"/>
      </w:r>
    </w:p>
    <w:p w14:paraId="14BCE53A" w14:textId="408FE626" w:rsidR="00083869" w:rsidRDefault="00083869">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50785C">
        <w:rPr>
          <w:noProof/>
        </w:rPr>
        <w:t>21</w:t>
      </w:r>
      <w:r>
        <w:rPr>
          <w:noProof/>
        </w:rPr>
        <w:fldChar w:fldCharType="end"/>
      </w:r>
    </w:p>
    <w:p w14:paraId="2DB29446" w14:textId="3B72A7EA" w:rsidR="00083869" w:rsidRDefault="00083869">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50785C">
        <w:rPr>
          <w:noProof/>
        </w:rPr>
        <w:t>38</w:t>
      </w:r>
      <w:r>
        <w:rPr>
          <w:noProof/>
        </w:rPr>
        <w:fldChar w:fldCharType="end"/>
      </w:r>
    </w:p>
    <w:p w14:paraId="36EF0FBB" w14:textId="00995A6D" w:rsidR="00083869" w:rsidRDefault="00083869">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50785C">
        <w:rPr>
          <w:noProof/>
        </w:rPr>
        <w:t>44</w:t>
      </w:r>
      <w:r>
        <w:rPr>
          <w:noProof/>
        </w:rPr>
        <w:fldChar w:fldCharType="end"/>
      </w:r>
    </w:p>
    <w:p w14:paraId="0C3B4BA8" w14:textId="19C01A18" w:rsidR="00083869" w:rsidRDefault="00083869">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50785C">
        <w:rPr>
          <w:noProof/>
        </w:rPr>
        <w:t>46</w:t>
      </w:r>
      <w:r>
        <w:rPr>
          <w:noProof/>
        </w:rPr>
        <w:fldChar w:fldCharType="end"/>
      </w:r>
    </w:p>
    <w:p w14:paraId="59D233E3" w14:textId="506EB64F" w:rsidR="00083869" w:rsidRDefault="00083869">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50785C">
        <w:rPr>
          <w:noProof/>
        </w:rPr>
        <w:t>46</w:t>
      </w:r>
      <w:r>
        <w:rPr>
          <w:noProof/>
        </w:rPr>
        <w:fldChar w:fldCharType="end"/>
      </w:r>
    </w:p>
    <w:p w14:paraId="701D6CB8" w14:textId="4A959507" w:rsidR="00083869" w:rsidRDefault="00083869">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50785C">
        <w:rPr>
          <w:noProof/>
        </w:rPr>
        <w:t>46</w:t>
      </w:r>
      <w:r>
        <w:rPr>
          <w:noProof/>
        </w:rPr>
        <w:fldChar w:fldCharType="end"/>
      </w:r>
    </w:p>
    <w:p w14:paraId="33E0C635" w14:textId="2AB8F584" w:rsidR="00083869" w:rsidRDefault="00083869">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50785C">
        <w:rPr>
          <w:noProof/>
        </w:rPr>
        <w:t>46</w:t>
      </w:r>
      <w:r>
        <w:rPr>
          <w:noProof/>
        </w:rPr>
        <w:fldChar w:fldCharType="end"/>
      </w:r>
    </w:p>
    <w:p w14:paraId="5120A05E" w14:textId="2BBE1434" w:rsidR="00083869" w:rsidRDefault="00083869">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50785C">
        <w:rPr>
          <w:noProof/>
        </w:rPr>
        <w:t>47</w:t>
      </w:r>
      <w:r>
        <w:rPr>
          <w:noProof/>
        </w:rPr>
        <w:fldChar w:fldCharType="end"/>
      </w:r>
    </w:p>
    <w:p w14:paraId="6BB50A11" w14:textId="17FFC244" w:rsidR="00083869" w:rsidRDefault="00083869">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50785C">
        <w:rPr>
          <w:noProof/>
        </w:rPr>
        <w:t>47</w:t>
      </w:r>
      <w:r>
        <w:rPr>
          <w:noProof/>
        </w:rPr>
        <w:fldChar w:fldCharType="end"/>
      </w:r>
    </w:p>
    <w:p w14:paraId="1B5018CD" w14:textId="44BDE8E9" w:rsidR="00083869" w:rsidRDefault="00083869">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50785C">
        <w:rPr>
          <w:noProof/>
        </w:rPr>
        <w:t>48</w:t>
      </w:r>
      <w:r>
        <w:rPr>
          <w:noProof/>
        </w:rPr>
        <w:fldChar w:fldCharType="end"/>
      </w:r>
    </w:p>
    <w:p w14:paraId="6AD4363B" w14:textId="594DB333" w:rsidR="00083869" w:rsidRDefault="00083869">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50785C">
        <w:rPr>
          <w:noProof/>
        </w:rPr>
        <w:t>66</w:t>
      </w:r>
      <w:r>
        <w:rPr>
          <w:noProof/>
        </w:rPr>
        <w:fldChar w:fldCharType="end"/>
      </w:r>
    </w:p>
    <w:p w14:paraId="6A315364" w14:textId="04F8F25C" w:rsidR="00083869" w:rsidRDefault="00083869">
      <w:pPr>
        <w:pStyle w:val="TOC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50785C">
        <w:rPr>
          <w:noProof/>
        </w:rPr>
        <w:t>72</w:t>
      </w:r>
      <w:r>
        <w:rPr>
          <w:noProof/>
        </w:rPr>
        <w:fldChar w:fldCharType="end"/>
      </w:r>
    </w:p>
    <w:p w14:paraId="01591B25" w14:textId="2022F094" w:rsidR="00083869" w:rsidRDefault="00083869">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50785C">
        <w:rPr>
          <w:noProof/>
        </w:rPr>
        <w:t>73</w:t>
      </w:r>
      <w:r>
        <w:rPr>
          <w:noProof/>
        </w:rPr>
        <w:fldChar w:fldCharType="end"/>
      </w:r>
    </w:p>
    <w:p w14:paraId="5272F890" w14:textId="3B05865A" w:rsidR="00083869" w:rsidRDefault="00083869">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50785C">
        <w:rPr>
          <w:noProof/>
        </w:rPr>
        <w:t>73</w:t>
      </w:r>
      <w:r>
        <w:rPr>
          <w:noProof/>
        </w:rPr>
        <w:fldChar w:fldCharType="end"/>
      </w:r>
    </w:p>
    <w:p w14:paraId="1FB686E7" w14:textId="3F92E646" w:rsidR="00083869" w:rsidRDefault="00083869">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50785C">
        <w:rPr>
          <w:noProof/>
        </w:rPr>
        <w:t>73</w:t>
      </w:r>
      <w:r>
        <w:rPr>
          <w:noProof/>
        </w:rPr>
        <w:fldChar w:fldCharType="end"/>
      </w:r>
    </w:p>
    <w:p w14:paraId="38622203" w14:textId="5F673358" w:rsidR="00083869" w:rsidRDefault="00083869">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50785C">
        <w:rPr>
          <w:noProof/>
        </w:rPr>
        <w:t>73</w:t>
      </w:r>
      <w:r>
        <w:rPr>
          <w:noProof/>
        </w:rPr>
        <w:fldChar w:fldCharType="end"/>
      </w:r>
    </w:p>
    <w:p w14:paraId="27BF9B9E" w14:textId="7820A143" w:rsidR="00083869" w:rsidRDefault="00083869">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50785C">
        <w:rPr>
          <w:noProof/>
        </w:rPr>
        <w:t>73</w:t>
      </w:r>
      <w:r>
        <w:rPr>
          <w:noProof/>
        </w:rPr>
        <w:fldChar w:fldCharType="end"/>
      </w:r>
    </w:p>
    <w:p w14:paraId="7CC1BDA8" w14:textId="632A6BD4" w:rsidR="00083869" w:rsidRDefault="00083869">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50785C">
        <w:rPr>
          <w:noProof/>
        </w:rPr>
        <w:t>73</w:t>
      </w:r>
      <w:r>
        <w:rPr>
          <w:noProof/>
        </w:rPr>
        <w:fldChar w:fldCharType="end"/>
      </w:r>
    </w:p>
    <w:p w14:paraId="2F95DE41" w14:textId="1E491388" w:rsidR="00083869" w:rsidRDefault="00083869">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50785C">
        <w:rPr>
          <w:noProof/>
        </w:rPr>
        <w:t>73</w:t>
      </w:r>
      <w:r>
        <w:rPr>
          <w:noProof/>
        </w:rPr>
        <w:fldChar w:fldCharType="end"/>
      </w:r>
    </w:p>
    <w:p w14:paraId="237C1FC8" w14:textId="49497F7A" w:rsidR="00083869" w:rsidRDefault="00083869">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50785C">
        <w:rPr>
          <w:noProof/>
        </w:rPr>
        <w:t>73</w:t>
      </w:r>
      <w:r>
        <w:rPr>
          <w:noProof/>
        </w:rPr>
        <w:fldChar w:fldCharType="end"/>
      </w:r>
    </w:p>
    <w:p w14:paraId="6BDC1006" w14:textId="22DA8816" w:rsidR="00083869" w:rsidRDefault="00083869">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50785C">
        <w:rPr>
          <w:noProof/>
        </w:rPr>
        <w:t>74</w:t>
      </w:r>
      <w:r>
        <w:rPr>
          <w:noProof/>
        </w:rPr>
        <w:fldChar w:fldCharType="end"/>
      </w:r>
    </w:p>
    <w:p w14:paraId="745FA43F" w14:textId="7E2C5C96" w:rsidR="00083869" w:rsidRDefault="00083869">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50785C">
        <w:rPr>
          <w:noProof/>
        </w:rPr>
        <w:t>75</w:t>
      </w:r>
      <w:r>
        <w:rPr>
          <w:noProof/>
        </w:rPr>
        <w:fldChar w:fldCharType="end"/>
      </w:r>
    </w:p>
    <w:p w14:paraId="142CFEA6" w14:textId="2FE70C6A" w:rsidR="00083869" w:rsidRDefault="00083869">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50785C">
        <w:rPr>
          <w:noProof/>
        </w:rPr>
        <w:t>75</w:t>
      </w:r>
      <w:r>
        <w:rPr>
          <w:noProof/>
        </w:rPr>
        <w:fldChar w:fldCharType="end"/>
      </w:r>
    </w:p>
    <w:p w14:paraId="1D31E03A" w14:textId="57F136F7" w:rsidR="00083869" w:rsidRDefault="00083869">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50785C">
        <w:rPr>
          <w:noProof/>
        </w:rPr>
        <w:t>75</w:t>
      </w:r>
      <w:r>
        <w:rPr>
          <w:noProof/>
        </w:rPr>
        <w:fldChar w:fldCharType="end"/>
      </w:r>
    </w:p>
    <w:p w14:paraId="1D73D435" w14:textId="52011729" w:rsidR="00083869" w:rsidRDefault="00083869">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50785C">
        <w:rPr>
          <w:noProof/>
        </w:rPr>
        <w:t>75</w:t>
      </w:r>
      <w:r>
        <w:rPr>
          <w:noProof/>
        </w:rPr>
        <w:fldChar w:fldCharType="end"/>
      </w:r>
    </w:p>
    <w:p w14:paraId="7FA0C580" w14:textId="2050C82A" w:rsidR="00083869" w:rsidRDefault="00083869">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50785C">
        <w:rPr>
          <w:noProof/>
        </w:rPr>
        <w:t>75</w:t>
      </w:r>
      <w:r>
        <w:rPr>
          <w:noProof/>
        </w:rPr>
        <w:fldChar w:fldCharType="end"/>
      </w:r>
    </w:p>
    <w:p w14:paraId="55C5ADF1" w14:textId="00538F64" w:rsidR="00083869" w:rsidRDefault="00083869">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50785C">
        <w:rPr>
          <w:noProof/>
        </w:rPr>
        <w:t>75</w:t>
      </w:r>
      <w:r>
        <w:rPr>
          <w:noProof/>
        </w:rPr>
        <w:fldChar w:fldCharType="end"/>
      </w:r>
    </w:p>
    <w:p w14:paraId="1BAEECDD" w14:textId="34CF9A16" w:rsidR="00083869" w:rsidRDefault="00083869">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50785C">
        <w:rPr>
          <w:noProof/>
        </w:rPr>
        <w:t>75</w:t>
      </w:r>
      <w:r>
        <w:rPr>
          <w:noProof/>
        </w:rPr>
        <w:fldChar w:fldCharType="end"/>
      </w:r>
    </w:p>
    <w:p w14:paraId="20C1ACDC" w14:textId="759F0A8B" w:rsidR="00083869" w:rsidRDefault="00083869">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50785C">
        <w:rPr>
          <w:noProof/>
        </w:rPr>
        <w:t>75</w:t>
      </w:r>
      <w:r>
        <w:rPr>
          <w:noProof/>
        </w:rPr>
        <w:fldChar w:fldCharType="end"/>
      </w:r>
    </w:p>
    <w:p w14:paraId="41112DD7" w14:textId="326D4DEA" w:rsidR="00083869" w:rsidRDefault="00083869">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50785C">
        <w:rPr>
          <w:noProof/>
        </w:rPr>
        <w:t>76</w:t>
      </w:r>
      <w:r>
        <w:rPr>
          <w:noProof/>
        </w:rPr>
        <w:fldChar w:fldCharType="end"/>
      </w:r>
    </w:p>
    <w:p w14:paraId="4B187A9B"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05245C90"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5EFFA207" w14:textId="77777777" w:rsidR="00844988" w:rsidRPr="0015714D" w:rsidRDefault="0052151B" w:rsidP="00A943A7">
      <w:pPr>
        <w:pStyle w:val="Heading1"/>
        <w:ind w:left="426"/>
      </w:pPr>
      <w:bookmarkStart w:id="4" w:name="_Toc31703401"/>
      <w:r>
        <w:lastRenderedPageBreak/>
        <w:t>Rekursija</w:t>
      </w:r>
      <w:r w:rsidR="001B1565">
        <w:t xml:space="preserve"> (</w:t>
      </w:r>
      <w:r>
        <w:t>L1</w:t>
      </w:r>
      <w:r w:rsidR="001B1565">
        <w:t>)</w:t>
      </w:r>
      <w:bookmarkEnd w:id="4"/>
    </w:p>
    <w:p w14:paraId="0FF7DCB5" w14:textId="77777777" w:rsidR="00844988" w:rsidRPr="00844988" w:rsidRDefault="00844988" w:rsidP="00F16C66">
      <w:pPr>
        <w:pStyle w:val="Heading2"/>
      </w:pPr>
      <w:bookmarkStart w:id="5" w:name="_Toc31703402"/>
      <w:r w:rsidRPr="00844988">
        <w:t>Darbo užduotis</w:t>
      </w:r>
      <w:bookmarkEnd w:id="5"/>
    </w:p>
    <w:p w14:paraId="32DAD064" w14:textId="20331C78" w:rsidR="002E3EF8" w:rsidRDefault="00134E2A" w:rsidP="0015714D">
      <w:r>
        <w:rPr>
          <w:noProof/>
          <w:lang w:val="en-US"/>
        </w:rPr>
        <w:drawing>
          <wp:inline distT="0" distB="0" distL="0" distR="0" wp14:anchorId="63D7DB11" wp14:editId="6AFC1335">
            <wp:extent cx="5231130" cy="511934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540" cy="5123663"/>
                    </a:xfrm>
                    <a:prstGeom prst="rect">
                      <a:avLst/>
                    </a:prstGeom>
                  </pic:spPr>
                </pic:pic>
              </a:graphicData>
            </a:graphic>
          </wp:inline>
        </w:drawing>
      </w:r>
    </w:p>
    <w:p w14:paraId="0F794E7E" w14:textId="77777777" w:rsidR="00844988" w:rsidRDefault="00844988" w:rsidP="0015714D"/>
    <w:p w14:paraId="3BC4FA29" w14:textId="77777777" w:rsidR="002E3EF8" w:rsidRDefault="002E3EF8" w:rsidP="0015714D"/>
    <w:p w14:paraId="0EBDCE30" w14:textId="77777777" w:rsidR="0052151B" w:rsidRDefault="0052151B" w:rsidP="0052151B">
      <w:pPr>
        <w:pStyle w:val="Heading2"/>
      </w:pPr>
      <w:bookmarkStart w:id="6" w:name="_Toc31703403"/>
      <w:r>
        <w:lastRenderedPageBreak/>
        <w:t>Grafinės vartotojo sąsajos schema</w:t>
      </w:r>
      <w:bookmarkEnd w:id="6"/>
    </w:p>
    <w:p w14:paraId="229BD25E" w14:textId="794AFDB9" w:rsidR="0052151B" w:rsidRDefault="00134E2A" w:rsidP="0052151B">
      <w:r>
        <w:rPr>
          <w:noProof/>
          <w:lang w:val="en-US"/>
        </w:rPr>
        <w:drawing>
          <wp:inline distT="0" distB="0" distL="0" distR="0" wp14:anchorId="4CF49C7D" wp14:editId="04D1E84D">
            <wp:extent cx="6299835" cy="2661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661920"/>
                    </a:xfrm>
                    <a:prstGeom prst="rect">
                      <a:avLst/>
                    </a:prstGeom>
                  </pic:spPr>
                </pic:pic>
              </a:graphicData>
            </a:graphic>
          </wp:inline>
        </w:drawing>
      </w:r>
    </w:p>
    <w:p w14:paraId="4EE22C33" w14:textId="77777777" w:rsidR="0052151B" w:rsidRDefault="0052151B" w:rsidP="0052151B"/>
    <w:p w14:paraId="55C68860" w14:textId="77777777" w:rsidR="0052151B" w:rsidRDefault="0052151B" w:rsidP="0052151B"/>
    <w:p w14:paraId="3C6AC1A3" w14:textId="77777777" w:rsidR="0052151B" w:rsidRDefault="0052151B" w:rsidP="0052151B">
      <w:pPr>
        <w:pStyle w:val="Heading2"/>
      </w:pPr>
      <w:bookmarkStart w:id="7" w:name="_Toc31703404"/>
      <w:r>
        <w:t>Sąsajoje panaudotų komponentų keičiamos savybės</w:t>
      </w:r>
      <w:bookmarkEnd w:id="7"/>
    </w:p>
    <w:p w14:paraId="6693603B" w14:textId="77777777" w:rsidR="0052151B" w:rsidRDefault="0052151B" w:rsidP="0052151B"/>
    <w:p w14:paraId="3EDFA55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46E89BD" w14:textId="77777777" w:rsidTr="0052151B">
        <w:trPr>
          <w:jc w:val="center"/>
        </w:trPr>
        <w:tc>
          <w:tcPr>
            <w:tcW w:w="2347" w:type="dxa"/>
          </w:tcPr>
          <w:p w14:paraId="24D75972" w14:textId="77777777" w:rsidR="0052151B" w:rsidRPr="00336D40" w:rsidRDefault="0052151B" w:rsidP="003B604B">
            <w:pPr>
              <w:pStyle w:val="Lentelsantrat"/>
            </w:pPr>
            <w:r>
              <w:t>Komponentas</w:t>
            </w:r>
          </w:p>
        </w:tc>
        <w:tc>
          <w:tcPr>
            <w:tcW w:w="2689" w:type="dxa"/>
          </w:tcPr>
          <w:p w14:paraId="748F2588" w14:textId="77777777" w:rsidR="0052151B" w:rsidRPr="00336D40" w:rsidRDefault="0052151B" w:rsidP="003B604B">
            <w:pPr>
              <w:pStyle w:val="Lentelsantrat"/>
            </w:pPr>
            <w:r>
              <w:t>Savybė</w:t>
            </w:r>
          </w:p>
        </w:tc>
        <w:tc>
          <w:tcPr>
            <w:tcW w:w="4036" w:type="dxa"/>
          </w:tcPr>
          <w:p w14:paraId="329FB84F" w14:textId="77777777" w:rsidR="0052151B" w:rsidRPr="00336D40" w:rsidRDefault="0052151B" w:rsidP="003B604B">
            <w:pPr>
              <w:pStyle w:val="Lentelsantrat"/>
            </w:pPr>
            <w:r>
              <w:t>Reikšmė</w:t>
            </w:r>
          </w:p>
        </w:tc>
      </w:tr>
      <w:tr w:rsidR="00134E2A" w:rsidRPr="00F56923" w14:paraId="17CEC345" w14:textId="77777777" w:rsidTr="0052151B">
        <w:trPr>
          <w:jc w:val="center"/>
        </w:trPr>
        <w:tc>
          <w:tcPr>
            <w:tcW w:w="2347" w:type="dxa"/>
          </w:tcPr>
          <w:p w14:paraId="0FA6E5BD" w14:textId="3BC63692" w:rsidR="00134E2A" w:rsidRPr="00336D40" w:rsidRDefault="00134E2A" w:rsidP="00134E2A">
            <w:pPr>
              <w:pStyle w:val="Lentelscels"/>
            </w:pPr>
            <w:r>
              <w:t>HeaderLabel</w:t>
            </w:r>
          </w:p>
        </w:tc>
        <w:tc>
          <w:tcPr>
            <w:tcW w:w="2689" w:type="dxa"/>
          </w:tcPr>
          <w:p w14:paraId="10C8417B" w14:textId="3E286278" w:rsidR="00134E2A" w:rsidRPr="00336D40" w:rsidRDefault="00134E2A" w:rsidP="00134E2A">
            <w:pPr>
              <w:pStyle w:val="Lentelscels"/>
            </w:pPr>
            <w:r>
              <w:t>Text</w:t>
            </w:r>
          </w:p>
        </w:tc>
        <w:tc>
          <w:tcPr>
            <w:tcW w:w="4036" w:type="dxa"/>
          </w:tcPr>
          <w:p w14:paraId="6D84B98A" w14:textId="2E5670DC" w:rsidR="00134E2A" w:rsidRPr="00336D40" w:rsidRDefault="00134E2A" w:rsidP="00134E2A">
            <w:pPr>
              <w:pStyle w:val="Lentelscels"/>
            </w:pPr>
            <w:r>
              <w:rPr>
                <w:lang w:val="en-US"/>
              </w:rPr>
              <w:t>"Lab01-16"</w:t>
            </w:r>
          </w:p>
        </w:tc>
      </w:tr>
      <w:tr w:rsidR="00134E2A" w:rsidRPr="00F56923" w14:paraId="61DD7FEC" w14:textId="77777777" w:rsidTr="0052151B">
        <w:trPr>
          <w:jc w:val="center"/>
        </w:trPr>
        <w:tc>
          <w:tcPr>
            <w:tcW w:w="2347" w:type="dxa"/>
          </w:tcPr>
          <w:p w14:paraId="7225E356" w14:textId="4534648A" w:rsidR="00134E2A" w:rsidRPr="00336D40" w:rsidRDefault="00134E2A" w:rsidP="00134E2A">
            <w:pPr>
              <w:pStyle w:val="Lentelscels"/>
            </w:pPr>
            <w:r>
              <w:t>StudentLabel</w:t>
            </w:r>
          </w:p>
        </w:tc>
        <w:tc>
          <w:tcPr>
            <w:tcW w:w="2689" w:type="dxa"/>
          </w:tcPr>
          <w:p w14:paraId="328F6011" w14:textId="0601D9F4" w:rsidR="00134E2A" w:rsidRPr="00336D40" w:rsidRDefault="00134E2A" w:rsidP="00134E2A">
            <w:pPr>
              <w:pStyle w:val="Lentelscels"/>
            </w:pPr>
            <w:r>
              <w:t>Text</w:t>
            </w:r>
          </w:p>
        </w:tc>
        <w:tc>
          <w:tcPr>
            <w:tcW w:w="4036" w:type="dxa"/>
          </w:tcPr>
          <w:p w14:paraId="41652F89" w14:textId="101314A0" w:rsidR="00134E2A" w:rsidRPr="00336D40" w:rsidRDefault="00134E2A" w:rsidP="00134E2A">
            <w:pPr>
              <w:pStyle w:val="Lentelscels"/>
            </w:pPr>
            <w:r>
              <w:t>"Studentų duomenys:"</w:t>
            </w:r>
          </w:p>
        </w:tc>
      </w:tr>
      <w:tr w:rsidR="00134E2A" w:rsidRPr="00F56923" w14:paraId="0A6A4EC7" w14:textId="77777777" w:rsidTr="0052151B">
        <w:trPr>
          <w:jc w:val="center"/>
        </w:trPr>
        <w:tc>
          <w:tcPr>
            <w:tcW w:w="2347" w:type="dxa"/>
          </w:tcPr>
          <w:p w14:paraId="098162D2" w14:textId="470AED54" w:rsidR="00134E2A" w:rsidRPr="00336D40" w:rsidRDefault="00134E2A" w:rsidP="00134E2A">
            <w:pPr>
              <w:pStyle w:val="Lentelscels"/>
            </w:pPr>
            <w:r>
              <w:t>ConnectionLabel</w:t>
            </w:r>
          </w:p>
        </w:tc>
        <w:tc>
          <w:tcPr>
            <w:tcW w:w="2689" w:type="dxa"/>
          </w:tcPr>
          <w:p w14:paraId="43B8BCD9" w14:textId="093F99FE" w:rsidR="00134E2A" w:rsidRPr="00336D40" w:rsidRDefault="00134E2A" w:rsidP="00134E2A">
            <w:pPr>
              <w:pStyle w:val="Lentelscels"/>
            </w:pPr>
            <w:r>
              <w:t>Text</w:t>
            </w:r>
          </w:p>
        </w:tc>
        <w:tc>
          <w:tcPr>
            <w:tcW w:w="4036" w:type="dxa"/>
          </w:tcPr>
          <w:p w14:paraId="2131B144" w14:textId="68035D05" w:rsidR="00134E2A" w:rsidRPr="00336D40" w:rsidRDefault="00134E2A" w:rsidP="00134E2A">
            <w:pPr>
              <w:pStyle w:val="Lentelscels"/>
            </w:pPr>
            <w:r>
              <w:t>"Studentų Ieškomi Junginiai:"</w:t>
            </w:r>
          </w:p>
        </w:tc>
      </w:tr>
      <w:tr w:rsidR="00134E2A" w:rsidRPr="00F56923" w14:paraId="446385FA" w14:textId="77777777" w:rsidTr="0052151B">
        <w:trPr>
          <w:jc w:val="center"/>
        </w:trPr>
        <w:tc>
          <w:tcPr>
            <w:tcW w:w="2347" w:type="dxa"/>
          </w:tcPr>
          <w:p w14:paraId="5594F78E" w14:textId="3917972C" w:rsidR="00134E2A" w:rsidRDefault="00134E2A" w:rsidP="00134E2A">
            <w:pPr>
              <w:pStyle w:val="Lentelscels"/>
            </w:pPr>
            <w:r>
              <w:t>OutputLabel</w:t>
            </w:r>
          </w:p>
        </w:tc>
        <w:tc>
          <w:tcPr>
            <w:tcW w:w="2689" w:type="dxa"/>
          </w:tcPr>
          <w:p w14:paraId="4EE9E44B" w14:textId="590F342C" w:rsidR="00134E2A" w:rsidRDefault="00134E2A" w:rsidP="00134E2A">
            <w:pPr>
              <w:pStyle w:val="Lentelscels"/>
            </w:pPr>
            <w:r>
              <w:t>Text</w:t>
            </w:r>
          </w:p>
        </w:tc>
        <w:tc>
          <w:tcPr>
            <w:tcW w:w="4036" w:type="dxa"/>
          </w:tcPr>
          <w:p w14:paraId="7DE7E5B0" w14:textId="375156E0" w:rsidR="00134E2A" w:rsidRDefault="00134E2A" w:rsidP="00134E2A">
            <w:pPr>
              <w:pStyle w:val="Lentelscels"/>
            </w:pPr>
            <w:r>
              <w:t>"Rezultatai:"</w:t>
            </w:r>
          </w:p>
        </w:tc>
      </w:tr>
    </w:tbl>
    <w:p w14:paraId="2B5CF04D" w14:textId="77777777" w:rsidR="0052151B" w:rsidRDefault="0052151B" w:rsidP="0052151B"/>
    <w:p w14:paraId="277B82CE" w14:textId="77777777" w:rsidR="0052151B" w:rsidRDefault="0052151B" w:rsidP="0052151B">
      <w:pPr>
        <w:pStyle w:val="Heading2"/>
      </w:pPr>
      <w:bookmarkStart w:id="8" w:name="_Toc31703405"/>
      <w:r>
        <w:lastRenderedPageBreak/>
        <w:t>Klasių diagrama</w:t>
      </w:r>
      <w:bookmarkEnd w:id="8"/>
    </w:p>
    <w:p w14:paraId="4ED680A2" w14:textId="5952CBA8" w:rsidR="0052151B" w:rsidRDefault="00995EF6" w:rsidP="00BC618B">
      <w:pPr>
        <w:jc w:val="center"/>
      </w:pPr>
      <w:r>
        <w:rPr>
          <w:noProof/>
        </w:rPr>
        <w:drawing>
          <wp:inline distT="0" distB="0" distL="0" distR="0" wp14:anchorId="340AEF66" wp14:editId="7A2D4C2F">
            <wp:extent cx="4819650" cy="4622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2293" cy="4625316"/>
                    </a:xfrm>
                    <a:prstGeom prst="rect">
                      <a:avLst/>
                    </a:prstGeom>
                    <a:noFill/>
                    <a:ln>
                      <a:noFill/>
                    </a:ln>
                  </pic:spPr>
                </pic:pic>
              </a:graphicData>
            </a:graphic>
          </wp:inline>
        </w:drawing>
      </w:r>
    </w:p>
    <w:p w14:paraId="1611B2C0" w14:textId="77777777" w:rsidR="0052151B" w:rsidRDefault="0052151B" w:rsidP="0052151B">
      <w:pPr>
        <w:pStyle w:val="Heading2"/>
      </w:pPr>
      <w:bookmarkStart w:id="9" w:name="_Toc31703406"/>
      <w:r>
        <w:t>Programos vartotojo vadovas</w:t>
      </w:r>
      <w:bookmarkEnd w:id="9"/>
    </w:p>
    <w:p w14:paraId="56A7147F" w14:textId="6E10664C" w:rsidR="0052151B" w:rsidRDefault="0011029E" w:rsidP="0011029E">
      <w:pPr>
        <w:ind w:firstLine="567"/>
      </w:pPr>
      <w:r w:rsidRPr="0011029E">
        <w:t>Atsidarius programą, programa nuskaito App_Data/students.txt ir App_Data/connections.txt. Naudojant tą informaciją, parašo visą informaciją į StudentTable, ConnectionTable, PathTable su duota ir apskaičiuota informacija.</w:t>
      </w:r>
    </w:p>
    <w:p w14:paraId="62CA27EC" w14:textId="77777777" w:rsidR="0052151B" w:rsidRPr="0052151B" w:rsidRDefault="0052151B" w:rsidP="0052151B"/>
    <w:p w14:paraId="006A7622" w14:textId="77777777" w:rsidR="00844988" w:rsidRPr="00844988" w:rsidRDefault="00844988" w:rsidP="00F16C66">
      <w:pPr>
        <w:pStyle w:val="Heading2"/>
      </w:pPr>
      <w:bookmarkStart w:id="10" w:name="_Toc31703407"/>
      <w:r w:rsidRPr="00844988">
        <w:t>Programos tekstas</w:t>
      </w:r>
      <w:bookmarkEnd w:id="10"/>
    </w:p>
    <w:p w14:paraId="3FD60100" w14:textId="1501EF50" w:rsidR="00C7601D" w:rsidRDefault="00C7601D" w:rsidP="00134E2A">
      <w:pPr>
        <w:pStyle w:val="Programostekstas"/>
      </w:pPr>
      <w:r>
        <w:t>InOutUtils.cs:</w:t>
      </w:r>
    </w:p>
    <w:p w14:paraId="6B3CEA85" w14:textId="77777777" w:rsidR="00C7601D" w:rsidRDefault="00C7601D" w:rsidP="00134E2A">
      <w:pPr>
        <w:pStyle w:val="Programostekstas"/>
      </w:pPr>
    </w:p>
    <w:p w14:paraId="7C6106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14927A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E84378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152C6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F85C22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97671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DA834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4CEB89B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310326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69DD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InOutUtils class for reading and writing data from/to a file</w:t>
      </w:r>
    </w:p>
    <w:p w14:paraId="3B56DF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D059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6A0DFE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D7D9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CFD1C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empty file, ready for appending data</w:t>
      </w:r>
    </w:p>
    <w:p w14:paraId="23AEBA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1393F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w:t>
      </w:r>
      <w:r>
        <w:rPr>
          <w:rFonts w:ascii="Cascadia Mono" w:hAnsi="Cascadia Mono" w:cs="Cascadia Mono"/>
          <w:color w:val="808080"/>
          <w:sz w:val="19"/>
          <w:szCs w:val="19"/>
          <w:lang w:val="en-US" w:eastAsia="lt-LT"/>
        </w:rPr>
        <w:t>&lt;/param&gt;</w:t>
      </w:r>
    </w:p>
    <w:p w14:paraId="0C37634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43E94F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8A6F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FileStream(path, FileMode.Create))</w:t>
      </w:r>
    </w:p>
    <w:p w14:paraId="21D2B58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StreamWriter(fs, encoding: System.Text.Encoding.UTF8).Close();</w:t>
      </w:r>
    </w:p>
    <w:p w14:paraId="2B8B3F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2259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D60A7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5D98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A21CB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student data to TXT file</w:t>
      </w:r>
    </w:p>
    <w:p w14:paraId="593402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A66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all students (Student object)</w:t>
      </w:r>
      <w:r>
        <w:rPr>
          <w:rFonts w:ascii="Cascadia Mono" w:hAnsi="Cascadia Mono" w:cs="Cascadia Mono"/>
          <w:color w:val="808080"/>
          <w:sz w:val="19"/>
          <w:szCs w:val="19"/>
          <w:lang w:val="en-US" w:eastAsia="lt-LT"/>
        </w:rPr>
        <w:t>&lt;/param&gt;</w:t>
      </w:r>
    </w:p>
    <w:p w14:paraId="1608F21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information will be appended</w:t>
      </w:r>
      <w:r>
        <w:rPr>
          <w:rFonts w:ascii="Cascadia Mono" w:hAnsi="Cascadia Mono" w:cs="Cascadia Mono"/>
          <w:color w:val="808080"/>
          <w:sz w:val="19"/>
          <w:szCs w:val="19"/>
          <w:lang w:val="en-US" w:eastAsia="lt-LT"/>
        </w:rPr>
        <w:t>&lt;/param&gt;</w:t>
      </w:r>
    </w:p>
    <w:p w14:paraId="703B09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AppendInitStudents(List&lt;Student&gt; students,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3DFF5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CEDB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7C2EC0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E4E5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"Studentai ir jų draugai"</w:t>
      </w:r>
      <w:r>
        <w:rPr>
          <w:rFonts w:ascii="Cascadia Mono" w:hAnsi="Cascadia Mono" w:cs="Cascadia Mono"/>
          <w:color w:val="000000"/>
          <w:sz w:val="19"/>
          <w:szCs w:val="19"/>
          <w:lang w:val="en-US" w:eastAsia="lt-LT"/>
        </w:rPr>
        <w:t>);</w:t>
      </w:r>
    </w:p>
    <w:p w14:paraId="4741E1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"Draugų kiekis"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"Draugai:"</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572359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student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497DD8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sr.WriteLine(student);</w:t>
      </w:r>
    </w:p>
    <w:p w14:paraId="7BD9961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p>
    <w:p w14:paraId="65601F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C7E4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52D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5AB5E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80267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connection data to output file</w:t>
      </w:r>
    </w:p>
    <w:p w14:paraId="5F4DF1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334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Tuples(string, string) that work as nodes from student a to student b while using DFS</w:t>
      </w:r>
      <w:r>
        <w:rPr>
          <w:rFonts w:ascii="Cascadia Mono" w:hAnsi="Cascadia Mono" w:cs="Cascadia Mono"/>
          <w:color w:val="808080"/>
          <w:sz w:val="19"/>
          <w:szCs w:val="19"/>
          <w:lang w:val="en-US" w:eastAsia="lt-LT"/>
        </w:rPr>
        <w:t>&lt;/param&gt;</w:t>
      </w:r>
    </w:p>
    <w:p w14:paraId="655B3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to append initial data</w:t>
      </w:r>
      <w:r>
        <w:rPr>
          <w:rFonts w:ascii="Cascadia Mono" w:hAnsi="Cascadia Mono" w:cs="Cascadia Mono"/>
          <w:color w:val="808080"/>
          <w:sz w:val="19"/>
          <w:szCs w:val="19"/>
          <w:lang w:val="en-US" w:eastAsia="lt-LT"/>
        </w:rPr>
        <w:t>&lt;/param&gt;</w:t>
      </w:r>
    </w:p>
    <w:p w14:paraId="77F22C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AppendInitData(List&lt;Tuple&lt;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0A45C7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7B238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B0DFE8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97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"Studentai ir jų ieškomi draugai:"</w:t>
      </w:r>
      <w:r>
        <w:rPr>
          <w:rFonts w:ascii="Cascadia Mono" w:hAnsi="Cascadia Mono" w:cs="Cascadia Mono"/>
          <w:color w:val="000000"/>
          <w:sz w:val="19"/>
          <w:szCs w:val="19"/>
          <w:lang w:val="en-US" w:eastAsia="lt-LT"/>
        </w:rPr>
        <w:t>);</w:t>
      </w:r>
    </w:p>
    <w:p w14:paraId="30AAB51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FF1EB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1ED523A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C69EE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p>
    <w:p w14:paraId="6BCA015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A169B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60D9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90B5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4129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output connection data to output file</w:t>
      </w:r>
    </w:p>
    <w:p w14:paraId="2199FA6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2924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-&gt; string, name of the student, value -&gt; Student class object of the student</w:t>
      </w:r>
      <w:r>
        <w:rPr>
          <w:rFonts w:ascii="Cascadia Mono" w:hAnsi="Cascadia Mono" w:cs="Cascadia Mono"/>
          <w:color w:val="808080"/>
          <w:sz w:val="19"/>
          <w:szCs w:val="19"/>
          <w:lang w:val="en-US" w:eastAsia="lt-LT"/>
        </w:rPr>
        <w:t>&lt;/param&gt;</w:t>
      </w:r>
    </w:p>
    <w:p w14:paraId="6458FB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tuples(string, string) that is compromised of student names that work as nodes that are used for DFS</w:t>
      </w:r>
      <w:r>
        <w:rPr>
          <w:rFonts w:ascii="Cascadia Mono" w:hAnsi="Cascadia Mono" w:cs="Cascadia Mono"/>
          <w:color w:val="808080"/>
          <w:sz w:val="19"/>
          <w:szCs w:val="19"/>
          <w:lang w:val="en-US" w:eastAsia="lt-LT"/>
        </w:rPr>
        <w:t>&lt;/param&gt;</w:t>
      </w:r>
    </w:p>
    <w:p w14:paraId="44B977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outputPath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output path to the txt file where data will be APPENDED</w:t>
      </w:r>
      <w:r>
        <w:rPr>
          <w:rFonts w:ascii="Cascadia Mono" w:hAnsi="Cascadia Mono" w:cs="Cascadia Mono"/>
          <w:color w:val="808080"/>
          <w:sz w:val="19"/>
          <w:szCs w:val="19"/>
          <w:lang w:val="en-US" w:eastAsia="lt-LT"/>
        </w:rPr>
        <w:t>&lt;/param&gt;</w:t>
      </w:r>
    </w:p>
    <w:p w14:paraId="1A2280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AppendConnectionResults(Dictionary&lt;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outputPath)</w:t>
      </w:r>
    </w:p>
    <w:p w14:paraId="38A7379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0D487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A1F3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StreamWriter(outputPath))</w:t>
      </w:r>
    </w:p>
    <w:p w14:paraId="2A08EE1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F97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"Draugai ir jų junginiai, bei keliai:"</w:t>
      </w:r>
      <w:r>
        <w:rPr>
          <w:rFonts w:ascii="Cascadia Mono" w:hAnsi="Cascadia Mono" w:cs="Cascadia Mono"/>
          <w:color w:val="000000"/>
          <w:sz w:val="19"/>
          <w:szCs w:val="19"/>
          <w:lang w:val="en-US" w:eastAsia="lt-LT"/>
        </w:rPr>
        <w:t>);</w:t>
      </w:r>
    </w:p>
    <w:p w14:paraId="67EC04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"Kelias:"</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46DCF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63ACC75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6929F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studentPath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3B7C4AF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studentPath.Add(connection.Item1);</w:t>
      </w:r>
    </w:p>
    <w:p w14:paraId="2A53C1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studentPath = TaskUtils.FindConnection(connection.Item1, connection.Item2, studentPath, students);</w:t>
      </w:r>
    </w:p>
    <w:p w14:paraId="6A2FCC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pathText = TaskUtils.CreatePathText(studentPath);</w:t>
      </w:r>
    </w:p>
    <w:p w14:paraId="46C0B36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{pathText}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9AE59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B2CF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C6048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851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4EB7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D79D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name to Student class object relation dictionary</w:t>
      </w:r>
    </w:p>
    <w:p w14:paraId="75AF425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921EE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the text file containing the data</w:t>
      </w:r>
      <w:r>
        <w:rPr>
          <w:rFonts w:ascii="Cascadia Mono" w:hAnsi="Cascadia Mono" w:cs="Cascadia Mono"/>
          <w:color w:val="808080"/>
          <w:sz w:val="19"/>
          <w:szCs w:val="19"/>
          <w:lang w:val="en-US" w:eastAsia="lt-LT"/>
        </w:rPr>
        <w:t>&lt;/param&gt;</w:t>
      </w:r>
    </w:p>
    <w:p w14:paraId="03B7C55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Dictionary(key -&gt; string, value -&gt; Student class object) </w:t>
      </w:r>
      <w:r>
        <w:rPr>
          <w:rFonts w:ascii="Cascadia Mono" w:hAnsi="Cascadia Mono" w:cs="Cascadia Mono"/>
          <w:color w:val="808080"/>
          <w:sz w:val="19"/>
          <w:szCs w:val="19"/>
          <w:lang w:val="en-US" w:eastAsia="lt-LT"/>
        </w:rPr>
        <w:t>&lt;/returns&gt;</w:t>
      </w:r>
    </w:p>
    <w:p w14:paraId="3C1AF4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ReadStudents(</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71170E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763F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w:t>
      </w:r>
    </w:p>
    <w:p w14:paraId="76E2BB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(StreamReader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StreamReader(path))</w:t>
      </w:r>
    </w:p>
    <w:p w14:paraId="734761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9E9F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24112EF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sr.ReadLine())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242FD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23D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4E2F36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elements[0];</w:t>
      </w:r>
    </w:p>
    <w:p w14:paraId="043DC61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50E562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2; i &lt; elements.Length; i++)</w:t>
      </w:r>
    </w:p>
    <w:p w14:paraId="0B03BC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friends.Add(elements[i]);</w:t>
      </w:r>
    </w:p>
    <w:p w14:paraId="29551B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1014BD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students.Add(name,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Student(name, friends));</w:t>
      </w:r>
    </w:p>
    <w:p w14:paraId="69C863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9A6BD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8EA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students;</w:t>
      </w:r>
    </w:p>
    <w:p w14:paraId="5EB4770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4862E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06F35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B205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connections of students</w:t>
      </w:r>
    </w:p>
    <w:p w14:paraId="498FC8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0EF22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.txt file to the input</w:t>
      </w:r>
      <w:r>
        <w:rPr>
          <w:rFonts w:ascii="Cascadia Mono" w:hAnsi="Cascadia Mono" w:cs="Cascadia Mono"/>
          <w:color w:val="808080"/>
          <w:sz w:val="19"/>
          <w:szCs w:val="19"/>
          <w:lang w:val="en-US" w:eastAsia="lt-LT"/>
        </w:rPr>
        <w:t>&lt;/param&gt;</w:t>
      </w:r>
    </w:p>
    <w:p w14:paraId="546C2C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Tupples(string, string)</w:t>
      </w:r>
      <w:r>
        <w:rPr>
          <w:rFonts w:ascii="Cascadia Mono" w:hAnsi="Cascadia Mono" w:cs="Cascadia Mono"/>
          <w:color w:val="808080"/>
          <w:sz w:val="19"/>
          <w:szCs w:val="19"/>
          <w:lang w:val="en-US" w:eastAsia="lt-LT"/>
        </w:rPr>
        <w:t>&lt;/returns&gt;</w:t>
      </w:r>
    </w:p>
    <w:p w14:paraId="54E62B7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 ReadConnections(</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1D1EF5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C418E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conncetions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w:t>
      </w:r>
    </w:p>
    <w:p w14:paraId="48FC706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(StreamReader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StreamReader(path))</w:t>
      </w:r>
    </w:p>
    <w:p w14:paraId="1771A7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353DD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5B9219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sr.ReadLine())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EE4619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810FB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44581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conncetions.Add(</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&gt;(elements[0], elements[1]));</w:t>
      </w:r>
    </w:p>
    <w:p w14:paraId="298137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2E00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CF67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C5D3D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conncetions;</w:t>
      </w:r>
    </w:p>
    <w:p w14:paraId="5B5D8E1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21DDA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468E2F" w14:textId="414137D2" w:rsidR="00C7601D" w:rsidRDefault="00C7601D" w:rsidP="00C7601D">
      <w:pPr>
        <w:pStyle w:val="Programostekstas"/>
      </w:pPr>
      <w:r>
        <w:rPr>
          <w:rFonts w:ascii="Cascadia Mono" w:hAnsi="Cascadia Mono" w:cs="Cascadia Mono"/>
          <w:color w:val="000000"/>
          <w:sz w:val="19"/>
          <w:szCs w:val="19"/>
          <w:lang w:val="en-US" w:eastAsia="lt-LT"/>
        </w:rPr>
        <w:t>}</w:t>
      </w:r>
    </w:p>
    <w:p w14:paraId="5BC94470" w14:textId="77777777" w:rsidR="00C7601D" w:rsidRDefault="00C7601D" w:rsidP="00134E2A">
      <w:pPr>
        <w:pStyle w:val="Programostekstas"/>
      </w:pPr>
    </w:p>
    <w:p w14:paraId="3CA1C07C" w14:textId="77777777" w:rsidR="00134E2A" w:rsidRDefault="00134E2A" w:rsidP="00134E2A">
      <w:pPr>
        <w:pStyle w:val="Programostekstas"/>
      </w:pPr>
      <w:r>
        <w:t>TaskUtils.cs:</w:t>
      </w:r>
    </w:p>
    <w:p w14:paraId="24622885" w14:textId="77777777" w:rsidR="00134E2A" w:rsidRDefault="00134E2A" w:rsidP="00134E2A">
      <w:pPr>
        <w:pStyle w:val="Programostekstas"/>
      </w:pPr>
    </w:p>
    <w:p w14:paraId="537F04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4AE121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9C763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132F93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B8FF2C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C6255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881C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Lab01</w:t>
      </w:r>
    </w:p>
    <w:p w14:paraId="27CB6FA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287C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113F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class for extra (backend) computation functions</w:t>
      </w:r>
    </w:p>
    <w:p w14:paraId="49ADF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81DD2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3B0CF7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FAE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67434B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317E3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Recursive implementation of DFS</w:t>
      </w:r>
    </w:p>
    <w:p w14:paraId="36759E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62B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start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Start of the person</w:t>
      </w:r>
      <w:r>
        <w:rPr>
          <w:rFonts w:ascii="Cascadia Mono" w:hAnsi="Cascadia Mono" w:cs="Cascadia Mono"/>
          <w:color w:val="808080"/>
          <w:sz w:val="19"/>
          <w:szCs w:val="19"/>
          <w:lang w:val="en-US" w:eastAsia="lt-LT"/>
        </w:rPr>
        <w:t>&lt;/param&gt;</w:t>
      </w:r>
    </w:p>
    <w:p w14:paraId="73FC53A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end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End of the person</w:t>
      </w:r>
      <w:r>
        <w:rPr>
          <w:rFonts w:ascii="Cascadia Mono" w:hAnsi="Cascadia Mono" w:cs="Cascadia Mono"/>
          <w:color w:val="808080"/>
          <w:sz w:val="19"/>
          <w:szCs w:val="19"/>
          <w:lang w:val="en-US" w:eastAsia="lt-LT"/>
        </w:rPr>
        <w:t>&lt;/param&gt;</w:t>
      </w:r>
    </w:p>
    <w:p w14:paraId="322124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current position from initial start</w:t>
      </w:r>
      <w:r>
        <w:rPr>
          <w:rFonts w:ascii="Cascadia Mono" w:hAnsi="Cascadia Mono" w:cs="Cascadia Mono"/>
          <w:color w:val="808080"/>
          <w:sz w:val="19"/>
          <w:szCs w:val="19"/>
          <w:lang w:val="en-US" w:eastAsia="lt-LT"/>
        </w:rPr>
        <w:t>&lt;/param&gt;</w:t>
      </w:r>
    </w:p>
    <w:p w14:paraId="3C7B601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string (name of the student), value Student class object</w:t>
      </w:r>
      <w:r>
        <w:rPr>
          <w:rFonts w:ascii="Cascadia Mono" w:hAnsi="Cascadia Mono" w:cs="Cascadia Mono"/>
          <w:color w:val="808080"/>
          <w:sz w:val="19"/>
          <w:szCs w:val="19"/>
          <w:lang w:val="en-US" w:eastAsia="lt-LT"/>
        </w:rPr>
        <w:t>&lt;/param&gt;</w:t>
      </w:r>
    </w:p>
    <w:p w14:paraId="642227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strings, that create a path from student a to b</w:t>
      </w:r>
      <w:r>
        <w:rPr>
          <w:rFonts w:ascii="Cascadia Mono" w:hAnsi="Cascadia Mono" w:cs="Cascadia Mono"/>
          <w:color w:val="808080"/>
          <w:sz w:val="19"/>
          <w:szCs w:val="19"/>
          <w:lang w:val="en-US" w:eastAsia="lt-LT"/>
        </w:rPr>
        <w:t>&lt;/returns&gt;</w:t>
      </w:r>
    </w:p>
    <w:p w14:paraId="0D4B74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FindConnection(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start,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end,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2B747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34CB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curr = students[start];</w:t>
      </w:r>
    </w:p>
    <w:p w14:paraId="406BD28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outputPath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3789A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next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curr.GetFriends())</w:t>
      </w:r>
    </w:p>
    <w:p w14:paraId="44CCE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3274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(next == end)</w:t>
      </w:r>
    </w:p>
    <w:p w14:paraId="7F370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path;</w:t>
      </w:r>
    </w:p>
    <w:p w14:paraId="7D245C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DCD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(path.Contains(next)) </w:t>
      </w:r>
      <w:r>
        <w:rPr>
          <w:rFonts w:ascii="Cascadia Mono" w:hAnsi="Cascadia Mono" w:cs="Cascadia Mono"/>
          <w:color w:val="008000"/>
          <w:sz w:val="19"/>
          <w:szCs w:val="19"/>
          <w:lang w:val="en-US" w:eastAsia="lt-LT"/>
        </w:rPr>
        <w:t>// Checks if the current node has been visited, so it does not loop</w:t>
      </w:r>
    </w:p>
    <w:p w14:paraId="679E473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continue</w:t>
      </w:r>
      <w:r>
        <w:rPr>
          <w:rFonts w:ascii="Cascadia Mono" w:hAnsi="Cascadia Mono" w:cs="Cascadia Mono"/>
          <w:color w:val="000000"/>
          <w:sz w:val="19"/>
          <w:szCs w:val="19"/>
          <w:lang w:val="en-US" w:eastAsia="lt-LT"/>
        </w:rPr>
        <w:t>;</w:t>
      </w:r>
    </w:p>
    <w:p w14:paraId="3E1EAC9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CF419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nextStudent = students[next];</w:t>
      </w:r>
    </w:p>
    <w:p w14:paraId="5F1434E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pathCopy = path.CopyPath();</w:t>
      </w:r>
    </w:p>
    <w:p w14:paraId="253EE6E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pathCopy.Add(next);</w:t>
      </w:r>
    </w:p>
    <w:p w14:paraId="792CE2F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0CF12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List&lt;String&gt; pathToEnd = FindConnection(next, end, pathCopy, students); </w:t>
      </w:r>
      <w:r>
        <w:rPr>
          <w:rFonts w:ascii="Cascadia Mono" w:hAnsi="Cascadia Mono" w:cs="Cascadia Mono"/>
          <w:color w:val="008000"/>
          <w:sz w:val="19"/>
          <w:szCs w:val="19"/>
          <w:lang w:val="en-US" w:eastAsia="lt-LT"/>
        </w:rPr>
        <w:t>// Recursion Call</w:t>
      </w:r>
    </w:p>
    <w:p w14:paraId="6D8C5F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D284A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(outputPath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 (pathToEnd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pathToEnd.Count &lt; outputPath.Count))</w:t>
      </w:r>
    </w:p>
    <w:p w14:paraId="4DAD88C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outputPath = pathToEnd;</w:t>
      </w:r>
    </w:p>
    <w:p w14:paraId="1565DD2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E273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643E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B3C0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outputPath; </w:t>
      </w:r>
      <w:r>
        <w:rPr>
          <w:rFonts w:ascii="Cascadia Mono" w:hAnsi="Cascadia Mono" w:cs="Cascadia Mono"/>
          <w:color w:val="008000"/>
          <w:sz w:val="19"/>
          <w:szCs w:val="19"/>
          <w:lang w:val="en-US" w:eastAsia="lt-LT"/>
        </w:rPr>
        <w:t>// Did not found the path</w:t>
      </w:r>
    </w:p>
    <w:p w14:paraId="7FE497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3C6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373DC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A569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Deep copies a string list</w:t>
      </w:r>
    </w:p>
    <w:p w14:paraId="13E96B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CFC1A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&lt;/param&gt;</w:t>
      </w:r>
    </w:p>
    <w:p w14:paraId="494453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&lt;/returns&gt;</w:t>
      </w:r>
    </w:p>
    <w:p w14:paraId="5D49BB1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CopyPath(</w:t>
      </w:r>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709ADB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F837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copy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229362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path)</w:t>
      </w:r>
    </w:p>
    <w:p w14:paraId="0B3281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copy.Add(s);</w:t>
      </w:r>
    </w:p>
    <w:p w14:paraId="2B9B15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6807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copy;</w:t>
      </w:r>
    </w:p>
    <w:p w14:paraId="63CC13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04ADD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8D3D0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B63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connection depending on the path</w:t>
      </w:r>
    </w:p>
    <w:p w14:paraId="44DEA2B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159B9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strings that the path is compromised of </w:t>
      </w:r>
      <w:r>
        <w:rPr>
          <w:rFonts w:ascii="Cascadia Mono" w:hAnsi="Cascadia Mono" w:cs="Cascadia Mono"/>
          <w:color w:val="808080"/>
          <w:sz w:val="19"/>
          <w:szCs w:val="19"/>
          <w:lang w:val="en-US" w:eastAsia="lt-LT"/>
        </w:rPr>
        <w:t>&lt;/param&gt;</w:t>
      </w:r>
    </w:p>
    <w:p w14:paraId="53FE46B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a string form of the path from student a to student b</w:t>
      </w:r>
      <w:r>
        <w:rPr>
          <w:rFonts w:ascii="Cascadia Mono" w:hAnsi="Cascadia Mono" w:cs="Cascadia Mono"/>
          <w:color w:val="808080"/>
          <w:sz w:val="19"/>
          <w:szCs w:val="19"/>
          <w:lang w:val="en-US" w:eastAsia="lt-LT"/>
        </w:rPr>
        <w:t>&lt;/returns&gt;</w:t>
      </w:r>
    </w:p>
    <w:p w14:paraId="5CEBE5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CreatePathText(List&lt;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60CC4A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85C99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37F06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"negali susipažinti"</w:t>
      </w:r>
      <w:r>
        <w:rPr>
          <w:rFonts w:ascii="Cascadia Mono" w:hAnsi="Cascadia Mono" w:cs="Cascadia Mono"/>
          <w:color w:val="000000"/>
          <w:sz w:val="19"/>
          <w:szCs w:val="19"/>
          <w:lang w:val="en-US" w:eastAsia="lt-LT"/>
        </w:rPr>
        <w:t>;</w:t>
      </w:r>
    </w:p>
    <w:p w14:paraId="2B168E5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(path.Count == 1)</w:t>
      </w:r>
    </w:p>
    <w:p w14:paraId="1B5F4CA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"jau pažįstami"</w:t>
      </w:r>
      <w:r>
        <w:rPr>
          <w:rFonts w:ascii="Cascadia Mono" w:hAnsi="Cascadia Mono" w:cs="Cascadia Mono"/>
          <w:color w:val="000000"/>
          <w:sz w:val="19"/>
          <w:szCs w:val="19"/>
          <w:lang w:val="en-US" w:eastAsia="lt-LT"/>
        </w:rPr>
        <w:t>;</w:t>
      </w:r>
    </w:p>
    <w:p w14:paraId="320BE96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06B6C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9E519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path.RemoveAt(0);</w:t>
      </w:r>
    </w:p>
    <w:p w14:paraId="7EAC3C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$"bendri pažįstami: </w:t>
      </w:r>
      <w:r>
        <w:rPr>
          <w:rFonts w:ascii="Cascadia Mono" w:hAnsi="Cascadia Mono" w:cs="Cascadia Mono"/>
          <w:color w:val="000000"/>
          <w:sz w:val="19"/>
          <w:szCs w:val="19"/>
          <w:lang w:val="en-US" w:eastAsia="lt-LT"/>
        </w:rPr>
        <w:t>{String.Join(</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path)}</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8AD17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93A8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61B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12F8A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CEAD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073932" w14:textId="3ED166EC" w:rsidR="00C7601D" w:rsidRDefault="00C7601D" w:rsidP="00C7601D">
      <w:pPr>
        <w:pStyle w:val="Programostekstas"/>
      </w:pPr>
      <w:r>
        <w:rPr>
          <w:rFonts w:ascii="Cascadia Mono" w:hAnsi="Cascadia Mono" w:cs="Cascadia Mono"/>
          <w:color w:val="000000"/>
          <w:sz w:val="19"/>
          <w:szCs w:val="19"/>
          <w:lang w:val="en-US" w:eastAsia="lt-LT"/>
        </w:rPr>
        <w:t>}</w:t>
      </w:r>
    </w:p>
    <w:p w14:paraId="3C0C66C1" w14:textId="77777777" w:rsidR="00C7601D" w:rsidRDefault="00C7601D" w:rsidP="00134E2A">
      <w:pPr>
        <w:pStyle w:val="Programostekstas"/>
        <w:rPr>
          <w:rFonts w:ascii="Cascadia Mono" w:hAnsi="Cascadia Mono" w:cs="Cascadia Mono"/>
          <w:color w:val="000000"/>
          <w:sz w:val="19"/>
          <w:szCs w:val="19"/>
          <w:lang w:val="en-US" w:eastAsia="lt-LT"/>
        </w:rPr>
      </w:pPr>
    </w:p>
    <w:p w14:paraId="40159B37"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Student.cs:</w:t>
      </w:r>
    </w:p>
    <w:p w14:paraId="17F07030" w14:textId="77777777" w:rsidR="00134E2A" w:rsidRDefault="00134E2A" w:rsidP="00134E2A">
      <w:pPr>
        <w:pStyle w:val="Programostekstas"/>
        <w:rPr>
          <w:rFonts w:ascii="Cascadia Mono" w:hAnsi="Cascadia Mono" w:cs="Cascadia Mono"/>
          <w:color w:val="000000"/>
          <w:sz w:val="19"/>
          <w:szCs w:val="19"/>
          <w:lang w:val="en-US" w:eastAsia="lt-LT"/>
        </w:rPr>
      </w:pPr>
    </w:p>
    <w:p w14:paraId="3A56041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E8E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119BCC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636B96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16E0B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AADA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668C2B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6401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8E0DC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Student Class Data Object that stores the name and connection</w:t>
      </w:r>
    </w:p>
    <w:p w14:paraId="39B2D9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562B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p>
    <w:p w14:paraId="0DD748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3BB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7CEBC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166D2C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FriendCount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Friends.Count; } }</w:t>
      </w:r>
    </w:p>
    <w:p w14:paraId="7554A91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E8E5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B189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5E655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676D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3AD6C4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1ED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70611E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58CAC8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768109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Friends.Add(friend);</w:t>
      </w:r>
    </w:p>
    <w:p w14:paraId="4F68D56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D078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9E94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AAA03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Copies friends</w:t>
      </w:r>
    </w:p>
    <w:p w14:paraId="79D20C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29967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Deep copy of Friends List</w:t>
      </w:r>
      <w:r>
        <w:rPr>
          <w:rFonts w:ascii="Cascadia Mono" w:hAnsi="Cascadia Mono" w:cs="Cascadia Mono"/>
          <w:color w:val="808080"/>
          <w:sz w:val="19"/>
          <w:szCs w:val="19"/>
          <w:lang w:val="en-US" w:eastAsia="lt-LT"/>
        </w:rPr>
        <w:t>&lt;/returns&gt;</w:t>
      </w:r>
    </w:p>
    <w:p w14:paraId="787DA8E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GetFriends()</w:t>
      </w:r>
    </w:p>
    <w:p w14:paraId="07C5415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6893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07DD47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4EFA254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friendList.Add(friend);</w:t>
      </w:r>
    </w:p>
    <w:p w14:paraId="6D74801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63AD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friendList;</w:t>
      </w:r>
    </w:p>
    <w:p w14:paraId="6FFB6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B39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9BD3B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41669E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Transforms Friends list into a string seperated by spaces</w:t>
      </w:r>
    </w:p>
    <w:p w14:paraId="2AEA7D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D94C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of all friends</w:t>
      </w:r>
      <w:r>
        <w:rPr>
          <w:rFonts w:ascii="Cascadia Mono" w:hAnsi="Cascadia Mono" w:cs="Cascadia Mono"/>
          <w:color w:val="808080"/>
          <w:sz w:val="19"/>
          <w:szCs w:val="19"/>
          <w:lang w:val="en-US" w:eastAsia="lt-LT"/>
        </w:rPr>
        <w:t>&lt;/returns&gt;</w:t>
      </w:r>
    </w:p>
    <w:p w14:paraId="2B55EF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GetFriendsString() =&gt; String.Join(</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Friends);</w:t>
      </w:r>
    </w:p>
    <w:p w14:paraId="1ACE1B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F98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3E9524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Override</w:t>
      </w:r>
    </w:p>
    <w:p w14:paraId="3905C48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5085D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version of the object: Name, Friend Count, Friends</w:t>
      </w:r>
      <w:r>
        <w:rPr>
          <w:rFonts w:ascii="Cascadia Mono" w:hAnsi="Cascadia Mono" w:cs="Cascadia Mono"/>
          <w:color w:val="808080"/>
          <w:sz w:val="19"/>
          <w:szCs w:val="19"/>
          <w:lang w:val="en-US" w:eastAsia="lt-LT"/>
        </w:rPr>
        <w:t>&lt;/returns&gt;</w:t>
      </w:r>
    </w:p>
    <w:p w14:paraId="052B88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721CEE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06B8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{Friends.Count,20}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{GetFriendsString()}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D5DFC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F6F8A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E2B4A5" w14:textId="0BAD5E29" w:rsidR="00134E2A" w:rsidRDefault="00C7601D" w:rsidP="00C7601D">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E00608" w14:textId="77777777" w:rsidR="00C7601D" w:rsidRDefault="00C7601D" w:rsidP="00134E2A">
      <w:pPr>
        <w:pStyle w:val="Programostekstas"/>
        <w:rPr>
          <w:rFonts w:ascii="Cascadia Mono" w:hAnsi="Cascadia Mono" w:cs="Cascadia Mono"/>
          <w:color w:val="000000"/>
          <w:sz w:val="19"/>
          <w:szCs w:val="19"/>
          <w:lang w:val="en-US" w:eastAsia="lt-LT"/>
        </w:rPr>
      </w:pPr>
    </w:p>
    <w:p w14:paraId="2A38C415"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WebForm1.aspx:</w:t>
      </w:r>
    </w:p>
    <w:p w14:paraId="5EC71E90" w14:textId="77777777" w:rsidR="00134E2A" w:rsidRDefault="00134E2A" w:rsidP="00134E2A">
      <w:pPr>
        <w:pStyle w:val="Programostekstas"/>
        <w:rPr>
          <w:rFonts w:ascii="Cascadia Mono" w:hAnsi="Cascadia Mono" w:cs="Cascadia Mono"/>
          <w:color w:val="000000"/>
          <w:sz w:val="19"/>
          <w:szCs w:val="19"/>
          <w:lang w:val="en-US" w:eastAsia="lt-LT"/>
        </w:rPr>
      </w:pPr>
    </w:p>
    <w:p w14:paraId="17EC585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="WebForm1.aspx.cs"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="Lab01.WebForm1"</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61062699"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03945F"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85FE3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FD033"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00D323E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F13F8D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7C3EB10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0C1ABC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CCBB1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13303ED"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7D2A848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="Lab01-16"&gt;&lt;/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32AD1F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C596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33EE3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="StudentLabel"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="Studentų duomenys:"&gt;&lt;/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A4627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5F33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="StudentTable"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F56165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34A37B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EBEB45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="ConnectionLabel"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="Studentų Ieškomi Junginiai:"&gt;&lt;/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519F068"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28AE9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="ConnectionTable"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6BF4EA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0438DDC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4A18406"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="OutputLabel"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="Rezultatai:"&gt;&lt;/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352946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213EC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="PathTable"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15407F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FC1722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3B4444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44F3FF3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F91CB6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0F42B153" w14:textId="41447BBB" w:rsidR="002E3EF8" w:rsidRDefault="002E3EF8" w:rsidP="00FD05BD">
      <w:pPr>
        <w:pStyle w:val="Programostekstas"/>
      </w:pPr>
    </w:p>
    <w:p w14:paraId="34849DC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EA506E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7C0777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5882A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3DDED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43F9E08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6427F8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6231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0E1008F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83556E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WebForm1</w:t>
      </w:r>
      <w:r>
        <w:rPr>
          <w:rFonts w:ascii="Cascadia Mono" w:hAnsi="Cascadia Mono" w:cs="Cascadia Mono"/>
          <w:color w:val="000000"/>
          <w:sz w:val="19"/>
          <w:szCs w:val="19"/>
          <w:lang w:val="en-US" w:eastAsia="lt-LT"/>
        </w:rPr>
        <w:t xml:space="preserve"> : System.Web.UI.Page</w:t>
      </w:r>
    </w:p>
    <w:p w14:paraId="5154C8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8EA6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studentInput = </w:t>
      </w:r>
      <w:r>
        <w:rPr>
          <w:rFonts w:ascii="Cascadia Mono" w:hAnsi="Cascadia Mono" w:cs="Cascadia Mono"/>
          <w:color w:val="800000"/>
          <w:sz w:val="19"/>
          <w:szCs w:val="19"/>
          <w:lang w:val="en-US" w:eastAsia="lt-LT"/>
        </w:rPr>
        <w:t>@"App_Data/students.txt"</w:t>
      </w:r>
      <w:r>
        <w:rPr>
          <w:rFonts w:ascii="Cascadia Mono" w:hAnsi="Cascadia Mono" w:cs="Cascadia Mono"/>
          <w:color w:val="000000"/>
          <w:sz w:val="19"/>
          <w:szCs w:val="19"/>
          <w:lang w:val="en-US" w:eastAsia="lt-LT"/>
        </w:rPr>
        <w:t>;</w:t>
      </w:r>
    </w:p>
    <w:p w14:paraId="3734F0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connectionInput = </w:t>
      </w:r>
      <w:r>
        <w:rPr>
          <w:rFonts w:ascii="Cascadia Mono" w:hAnsi="Cascadia Mono" w:cs="Cascadia Mono"/>
          <w:color w:val="800000"/>
          <w:sz w:val="19"/>
          <w:szCs w:val="19"/>
          <w:lang w:val="en-US" w:eastAsia="lt-LT"/>
        </w:rPr>
        <w:t>@"App_Data/connections.txt"</w:t>
      </w:r>
      <w:r>
        <w:rPr>
          <w:rFonts w:ascii="Cascadia Mono" w:hAnsi="Cascadia Mono" w:cs="Cascadia Mono"/>
          <w:color w:val="000000"/>
          <w:sz w:val="19"/>
          <w:szCs w:val="19"/>
          <w:lang w:val="en-US" w:eastAsia="lt-LT"/>
        </w:rPr>
        <w:t>;</w:t>
      </w:r>
    </w:p>
    <w:p w14:paraId="050770C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initialDataPath = </w:t>
      </w:r>
      <w:r>
        <w:rPr>
          <w:rFonts w:ascii="Cascadia Mono" w:hAnsi="Cascadia Mono" w:cs="Cascadia Mono"/>
          <w:color w:val="800000"/>
          <w:sz w:val="19"/>
          <w:szCs w:val="19"/>
          <w:lang w:val="en-US" w:eastAsia="lt-LT"/>
        </w:rPr>
        <w:t>@"App_Data/initial_data.txt"</w:t>
      </w:r>
      <w:r>
        <w:rPr>
          <w:rFonts w:ascii="Cascadia Mono" w:hAnsi="Cascadia Mono" w:cs="Cascadia Mono"/>
          <w:color w:val="000000"/>
          <w:sz w:val="19"/>
          <w:szCs w:val="19"/>
          <w:lang w:val="en-US" w:eastAsia="lt-LT"/>
        </w:rPr>
        <w:t>;</w:t>
      </w:r>
    </w:p>
    <w:p w14:paraId="097D1BA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@"App_Data/result.txt"</w:t>
      </w:r>
      <w:r>
        <w:rPr>
          <w:rFonts w:ascii="Cascadia Mono" w:hAnsi="Cascadia Mono" w:cs="Cascadia Mono"/>
          <w:color w:val="000000"/>
          <w:sz w:val="19"/>
          <w:szCs w:val="19"/>
          <w:lang w:val="en-US" w:eastAsia="lt-LT"/>
        </w:rPr>
        <w:t>;</w:t>
      </w:r>
    </w:p>
    <w:p w14:paraId="1F9B1F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06DF3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BADA5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 connectionList;</w:t>
      </w:r>
    </w:p>
    <w:p w14:paraId="3FA107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1FA069A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0152F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Initial Data</w:t>
      </w:r>
    </w:p>
    <w:p w14:paraId="15D832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InOutUtils.CreateFile(Server.MapPath(initialDataPath));</w:t>
      </w:r>
    </w:p>
    <w:p w14:paraId="220628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 = InOutUtils.ReadStudents(Server.MapPath(studentInput));</w:t>
      </w:r>
    </w:p>
    <w:p w14:paraId="614C53F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D538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FillTableWithStudents(</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List&lt;Student&gt;(students.Values), </w:t>
      </w:r>
    </w:p>
    <w:p w14:paraId="73B9B84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StudentTable);</w:t>
      </w:r>
    </w:p>
    <w:p w14:paraId="36E081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E3137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InOutUtils.AppendInitStudents(</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List&lt;Student&gt;(students.Values), </w:t>
      </w:r>
    </w:p>
    <w:p w14:paraId="6B6E92B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Server.MapPath(initialDataPath));</w:t>
      </w:r>
    </w:p>
    <w:p w14:paraId="0BFEA8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810E0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connectionList = InOutUtils.ReadConnections(Server.MapPath(connectionInput));</w:t>
      </w:r>
    </w:p>
    <w:p w14:paraId="490300B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3E9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FillTableWithConnections(connectionList, </w:t>
      </w:r>
    </w:p>
    <w:p w14:paraId="6480A91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ConnectionTable);</w:t>
      </w:r>
    </w:p>
    <w:p w14:paraId="36E36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E84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InOutUtils.AppendInitData(connectionList, </w:t>
      </w:r>
    </w:p>
    <w:p w14:paraId="5A38B0F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Server.MapPath(initialDataPath));</w:t>
      </w:r>
    </w:p>
    <w:p w14:paraId="4BEB06F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782EB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5FB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FillPathTable(students, connectionList, PathTable);</w:t>
      </w:r>
    </w:p>
    <w:p w14:paraId="25A0CFA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2549F96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F1BA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InOutUtils.AppendConnectionResults(students, </w:t>
      </w:r>
    </w:p>
    <w:p w14:paraId="519881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connectionList, </w:t>
      </w:r>
    </w:p>
    <w:p w14:paraId="62B0A1B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Server.MapPath(outputDataPath));</w:t>
      </w:r>
    </w:p>
    <w:p w14:paraId="2D39199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967D9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D8A6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3B59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AA2B5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Student Data</w:t>
      </w:r>
    </w:p>
    <w:p w14:paraId="054E498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67A9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Student data type</w:t>
      </w:r>
      <w:r>
        <w:rPr>
          <w:rFonts w:ascii="Cascadia Mono" w:hAnsi="Cascadia Mono" w:cs="Cascadia Mono"/>
          <w:color w:val="808080"/>
          <w:sz w:val="19"/>
          <w:szCs w:val="19"/>
          <w:lang w:val="en-US" w:eastAsia="lt-LT"/>
        </w:rPr>
        <w:t>&lt;/param&gt;</w:t>
      </w:r>
    </w:p>
    <w:p w14:paraId="4EDD29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159C429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FillTableWithStudents(List&lt;Student&gt; students, Table table)</w:t>
      </w:r>
    </w:p>
    <w:p w14:paraId="26B2F73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C1DAF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39F9BFC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w:t>
      </w:r>
    </w:p>
    <w:p w14:paraId="3D3ECF7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"Draugų Kiekis"</w:t>
      </w:r>
      <w:r>
        <w:rPr>
          <w:rFonts w:ascii="Cascadia Mono" w:hAnsi="Cascadia Mono" w:cs="Cascadia Mono"/>
          <w:color w:val="000000"/>
          <w:sz w:val="19"/>
          <w:szCs w:val="19"/>
          <w:lang w:val="en-US" w:eastAsia="lt-LT"/>
        </w:rPr>
        <w:t>));</w:t>
      </w:r>
    </w:p>
    <w:p w14:paraId="2DA90AF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"Studentų Draugai:"</w:t>
      </w:r>
      <w:r>
        <w:rPr>
          <w:rFonts w:ascii="Cascadia Mono" w:hAnsi="Cascadia Mono" w:cs="Cascadia Mono"/>
          <w:color w:val="000000"/>
          <w:sz w:val="19"/>
          <w:szCs w:val="19"/>
          <w:lang w:val="en-US" w:eastAsia="lt-LT"/>
        </w:rPr>
        <w:t>));</w:t>
      </w:r>
    </w:p>
    <w:p w14:paraId="4915F18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69DECAE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1B3F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student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676BC9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0B1F4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1EBBC0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row.Cells.Add(CreateCell(student.Name));</w:t>
      </w:r>
    </w:p>
    <w:p w14:paraId="23D6F8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row.Cells.Add(CreateCell(student.FriendCount.ToString()));</w:t>
      </w:r>
    </w:p>
    <w:p w14:paraId="090DFC2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row.Cells.Add(CreateCell(student.GetFriendsString()));</w:t>
      </w:r>
    </w:p>
    <w:p w14:paraId="78903E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50BCE9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5A003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C777A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61F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3B14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9449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connection data</w:t>
      </w:r>
    </w:p>
    <w:p w14:paraId="4DE0E07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7112E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7931871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7C1960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FillTableWithConnections(List&lt;Tuple&lt;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
    <w:p w14:paraId="749B60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7DEE5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0D22F79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820B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4FEAE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row.Cells.Add(CreateCell(</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w:t>
      </w:r>
    </w:p>
    <w:p w14:paraId="797439B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w:t>
      </w:r>
    </w:p>
    <w:p w14:paraId="7AD62A9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052BF2D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0FE6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3716A9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062B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3BB7F52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row.Cells.Add(CreateCell(connection.Item1));</w:t>
      </w:r>
    </w:p>
    <w:p w14:paraId="1B4497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row.Cells.Add(CreateCell(connection.Item2));</w:t>
      </w:r>
    </w:p>
    <w:p w14:paraId="317814B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66C02F7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A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C584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937E2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5C4AC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ADAA9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cell with provided Text</w:t>
      </w:r>
    </w:p>
    <w:p w14:paraId="3376CEE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EB6E0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added to the Cell.text param</w:t>
      </w:r>
      <w:r>
        <w:rPr>
          <w:rFonts w:ascii="Cascadia Mono" w:hAnsi="Cascadia Mono" w:cs="Cascadia Mono"/>
          <w:color w:val="808080"/>
          <w:sz w:val="19"/>
          <w:szCs w:val="19"/>
          <w:lang w:val="en-US" w:eastAsia="lt-LT"/>
        </w:rPr>
        <w:t>&lt;/param&gt;</w:t>
      </w:r>
    </w:p>
    <w:p w14:paraId="35E89F5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object</w:t>
      </w:r>
      <w:r>
        <w:rPr>
          <w:rFonts w:ascii="Cascadia Mono" w:hAnsi="Cascadia Mono" w:cs="Cascadia Mono"/>
          <w:color w:val="808080"/>
          <w:sz w:val="19"/>
          <w:szCs w:val="19"/>
          <w:lang w:val="en-US" w:eastAsia="lt-LT"/>
        </w:rPr>
        <w:t>&lt;/returns&gt;</w:t>
      </w:r>
    </w:p>
    <w:p w14:paraId="3834B6A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TableCell CreateCell(</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5950D2E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B8C4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TableCell();</w:t>
      </w:r>
    </w:p>
    <w:p w14:paraId="274E02F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cell.Style.Add(</w:t>
      </w:r>
      <w:r>
        <w:rPr>
          <w:rFonts w:ascii="Cascadia Mono" w:hAnsi="Cascadia Mono" w:cs="Cascadia Mono"/>
          <w:color w:val="A31515"/>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"5px"</w:t>
      </w:r>
      <w:r>
        <w:rPr>
          <w:rFonts w:ascii="Cascadia Mono" w:hAnsi="Cascadia Mono" w:cs="Cascadia Mono"/>
          <w:color w:val="000000"/>
          <w:sz w:val="19"/>
          <w:szCs w:val="19"/>
          <w:lang w:val="en-US" w:eastAsia="lt-LT"/>
        </w:rPr>
        <w:t>);</w:t>
      </w:r>
    </w:p>
    <w:p w14:paraId="76D4F2F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cell.Text = text;</w:t>
      </w:r>
    </w:p>
    <w:p w14:paraId="627A6FE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E24FB4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838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2EFCD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A6F96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the table with paths from student a to b</w:t>
      </w:r>
    </w:p>
    <w:p w14:paraId="34BBE0A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A7466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Dictionary, key -&gt; string of the student, value -&gt; student object</w:t>
      </w:r>
      <w:r>
        <w:rPr>
          <w:rFonts w:ascii="Cascadia Mono" w:hAnsi="Cascadia Mono" w:cs="Cascadia Mono"/>
          <w:color w:val="808080"/>
          <w:sz w:val="19"/>
          <w:szCs w:val="19"/>
          <w:lang w:val="en-US" w:eastAsia="lt-LT"/>
        </w:rPr>
        <w:t>&lt;/param&gt;</w:t>
      </w:r>
    </w:p>
    <w:p w14:paraId="7A43E8E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1A4AD4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where the data will be added</w:t>
      </w:r>
      <w:r>
        <w:rPr>
          <w:rFonts w:ascii="Cascadia Mono" w:hAnsi="Cascadia Mono" w:cs="Cascadia Mono"/>
          <w:color w:val="808080"/>
          <w:sz w:val="19"/>
          <w:szCs w:val="19"/>
          <w:lang w:val="en-US" w:eastAsia="lt-LT"/>
        </w:rPr>
        <w:t>&lt;/param&gt;</w:t>
      </w:r>
    </w:p>
    <w:p w14:paraId="43D302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FillPathTable(Dictionary&lt;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w:t>
      </w:r>
    </w:p>
    <w:p w14:paraId="111F917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31C93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7A4E50C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7D645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A7E64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w:t>
      </w:r>
    </w:p>
    <w:p w14:paraId="6DE60E0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w:t>
      </w:r>
    </w:p>
    <w:p w14:paraId="2DB447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"Kelias: "</w:t>
      </w:r>
      <w:r>
        <w:rPr>
          <w:rFonts w:ascii="Cascadia Mono" w:hAnsi="Cascadia Mono" w:cs="Cascadia Mono"/>
          <w:color w:val="000000"/>
          <w:sz w:val="19"/>
          <w:szCs w:val="19"/>
          <w:lang w:val="en-US" w:eastAsia="lt-LT"/>
        </w:rPr>
        <w:t>));</w:t>
      </w:r>
    </w:p>
    <w:p w14:paraId="7816C6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1CC2F04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88F8D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0ABFE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005AC5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35557B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path.Add(connection.Item1);</w:t>
      </w:r>
    </w:p>
    <w:p w14:paraId="2B5FB83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 TaskUtils.FindConnection(connection.Item1, </w:t>
      </w:r>
    </w:p>
    <w:p w14:paraId="122AC0D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connection.Item2, </w:t>
      </w:r>
    </w:p>
    <w:p w14:paraId="0D34CE0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students);</w:t>
      </w:r>
    </w:p>
    <w:p w14:paraId="3DD189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8D8B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pathText = TaskUtils.CreatePathText(path);</w:t>
      </w:r>
    </w:p>
    <w:p w14:paraId="13301AC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80541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512672E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row.Cells.Add(CreateCell(connection.Item1));</w:t>
      </w:r>
    </w:p>
    <w:p w14:paraId="4B1320D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row.Cells.Add(CreateCell(connection.Item2));</w:t>
      </w:r>
    </w:p>
    <w:p w14:paraId="37DFF44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row.Cells.Add(CreateCell(pathText));</w:t>
      </w:r>
    </w:p>
    <w:p w14:paraId="25AA502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11D0FF1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D808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D57CD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22B63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996EC2" w14:textId="2AB65193" w:rsidR="00844988" w:rsidRDefault="001D56AC" w:rsidP="001D56AC">
      <w:pPr>
        <w:pStyle w:val="Programostekstas"/>
      </w:pPr>
      <w:r>
        <w:rPr>
          <w:rFonts w:ascii="Cascadia Mono" w:hAnsi="Cascadia Mono" w:cs="Cascadia Mono"/>
          <w:color w:val="000000"/>
          <w:sz w:val="19"/>
          <w:szCs w:val="19"/>
          <w:lang w:val="en-US" w:eastAsia="lt-LT"/>
        </w:rPr>
        <w:t>}</w:t>
      </w:r>
    </w:p>
    <w:p w14:paraId="753AD0E4" w14:textId="77777777" w:rsidR="002E3EF8" w:rsidRPr="00844988" w:rsidRDefault="002E3EF8" w:rsidP="00531F74">
      <w:pPr>
        <w:pStyle w:val="Programostekstas"/>
      </w:pPr>
    </w:p>
    <w:p w14:paraId="6C6CBD2A" w14:textId="77777777" w:rsidR="00844988" w:rsidRPr="00844988" w:rsidRDefault="00844988" w:rsidP="00F16C66">
      <w:pPr>
        <w:pStyle w:val="Heading2"/>
      </w:pPr>
      <w:bookmarkStart w:id="11" w:name="_Toc31703408"/>
      <w:r w:rsidRPr="00844988">
        <w:lastRenderedPageBreak/>
        <w:t>Pradiniai duomenys ir rezultatai</w:t>
      </w:r>
      <w:bookmarkEnd w:id="11"/>
    </w:p>
    <w:p w14:paraId="22A1DFEF" w14:textId="58F2C3BB" w:rsidR="002E3EF8" w:rsidRDefault="00613D32" w:rsidP="00A049DD">
      <w:pPr>
        <w:pStyle w:val="Programostekstas"/>
      </w:pPr>
      <w:r>
        <w:t>Pradiniai Duomenys 1:</w:t>
      </w:r>
    </w:p>
    <w:p w14:paraId="744BCFCC" w14:textId="1B6FB069" w:rsidR="00613D32" w:rsidRDefault="00613D32" w:rsidP="00A049DD">
      <w:pPr>
        <w:pStyle w:val="Programostekstas"/>
      </w:pPr>
    </w:p>
    <w:p w14:paraId="26CF63D1" w14:textId="3FE68998" w:rsidR="00613D32" w:rsidRDefault="0087107D" w:rsidP="00A049DD">
      <w:pPr>
        <w:pStyle w:val="Programostekstas"/>
      </w:pPr>
      <w:r>
        <w:t>s</w:t>
      </w:r>
      <w:r w:rsidR="00613D32">
        <w:t>tudents.txt:</w:t>
      </w:r>
    </w:p>
    <w:p w14:paraId="7CB83281" w14:textId="2E36277B" w:rsidR="00613D32" w:rsidRDefault="00613D32" w:rsidP="00A049DD">
      <w:pPr>
        <w:pStyle w:val="Programostekstas"/>
      </w:pPr>
    </w:p>
    <w:p w14:paraId="74C812F1" w14:textId="77777777" w:rsidR="0087107D" w:rsidRDefault="0087107D" w:rsidP="0087107D">
      <w:pPr>
        <w:pStyle w:val="Programostekstas"/>
      </w:pPr>
      <w:r>
        <w:t>Rūta 1 Arnoldas</w:t>
      </w:r>
    </w:p>
    <w:p w14:paraId="3A8B91CD" w14:textId="77777777" w:rsidR="0087107D" w:rsidRDefault="0087107D" w:rsidP="0087107D">
      <w:pPr>
        <w:pStyle w:val="Programostekstas"/>
      </w:pPr>
      <w:r>
        <w:t>Agnė 3 Nerijus Neda Antanas</w:t>
      </w:r>
    </w:p>
    <w:p w14:paraId="17652ED5" w14:textId="77777777" w:rsidR="0087107D" w:rsidRDefault="0087107D" w:rsidP="0087107D">
      <w:pPr>
        <w:pStyle w:val="Programostekstas"/>
      </w:pPr>
      <w:r>
        <w:t>Nerijus 1 Agnė</w:t>
      </w:r>
    </w:p>
    <w:p w14:paraId="1FC24E30" w14:textId="77777777" w:rsidR="0087107D" w:rsidRDefault="0087107D" w:rsidP="0087107D">
      <w:pPr>
        <w:pStyle w:val="Programostekstas"/>
      </w:pPr>
      <w:r>
        <w:t>Antanas 2 Agnė Marius</w:t>
      </w:r>
    </w:p>
    <w:p w14:paraId="7C3E52BD" w14:textId="77777777" w:rsidR="0087107D" w:rsidRDefault="0087107D" w:rsidP="0087107D">
      <w:pPr>
        <w:pStyle w:val="Programostekstas"/>
      </w:pPr>
      <w:r>
        <w:t>Marius 2 Antanas Neda</w:t>
      </w:r>
    </w:p>
    <w:p w14:paraId="7DF90B8D" w14:textId="77777777" w:rsidR="0087107D" w:rsidRDefault="0087107D" w:rsidP="0087107D">
      <w:pPr>
        <w:pStyle w:val="Programostekstas"/>
      </w:pPr>
      <w:r>
        <w:t>Neda 3 Marius Rūta Agnė</w:t>
      </w:r>
    </w:p>
    <w:p w14:paraId="6E955EFD" w14:textId="563D19D5" w:rsidR="0087107D" w:rsidRDefault="0087107D" w:rsidP="0087107D">
      <w:pPr>
        <w:pStyle w:val="Programostekstas"/>
      </w:pPr>
      <w:r>
        <w:t>Arnoldas 1 Rūta</w:t>
      </w:r>
    </w:p>
    <w:p w14:paraId="6C2C3359" w14:textId="77777777" w:rsidR="008B1B11" w:rsidRDefault="008B1B11" w:rsidP="00A049DD">
      <w:pPr>
        <w:pStyle w:val="Programostekstas"/>
      </w:pPr>
    </w:p>
    <w:p w14:paraId="76C525A6" w14:textId="1E60C0B3" w:rsidR="00613D32" w:rsidRDefault="00132F7E" w:rsidP="00A049DD">
      <w:pPr>
        <w:pStyle w:val="Programostekstas"/>
      </w:pPr>
      <w:r>
        <w:t>connections.txt:</w:t>
      </w:r>
    </w:p>
    <w:p w14:paraId="149E68E4" w14:textId="1C2AB01F" w:rsidR="00132F7E" w:rsidRDefault="00132F7E" w:rsidP="00A049DD">
      <w:pPr>
        <w:pStyle w:val="Programostekstas"/>
      </w:pPr>
    </w:p>
    <w:p w14:paraId="45DF1B1E" w14:textId="77777777" w:rsidR="0087107D" w:rsidRDefault="0087107D" w:rsidP="0087107D">
      <w:pPr>
        <w:pStyle w:val="Programostekstas"/>
      </w:pPr>
      <w:r>
        <w:t>Rūta Nerijus</w:t>
      </w:r>
    </w:p>
    <w:p w14:paraId="1B20354D" w14:textId="77777777" w:rsidR="0087107D" w:rsidRDefault="0087107D" w:rsidP="0087107D">
      <w:pPr>
        <w:pStyle w:val="Programostekstas"/>
      </w:pPr>
      <w:r>
        <w:t>Agnė Antanas</w:t>
      </w:r>
    </w:p>
    <w:p w14:paraId="2CB35F11" w14:textId="0114D2BB" w:rsidR="00132F7E" w:rsidRDefault="0087107D" w:rsidP="0087107D">
      <w:pPr>
        <w:pStyle w:val="Programostekstas"/>
      </w:pPr>
      <w:r>
        <w:t>Neda Nerijus</w:t>
      </w:r>
    </w:p>
    <w:p w14:paraId="16E4F4F3" w14:textId="6895DDC6" w:rsidR="0087107D" w:rsidRDefault="0087107D" w:rsidP="0087107D">
      <w:pPr>
        <w:pStyle w:val="Programostekstas"/>
      </w:pPr>
    </w:p>
    <w:p w14:paraId="5869F5EB" w14:textId="2C66AB2E" w:rsidR="0087107D" w:rsidRDefault="0087107D" w:rsidP="0087107D">
      <w:pPr>
        <w:pStyle w:val="Programostekstas"/>
      </w:pPr>
      <w:r>
        <w:t>Rezultatai 1:</w:t>
      </w:r>
    </w:p>
    <w:p w14:paraId="79C1DA06" w14:textId="177B0122" w:rsidR="0087107D" w:rsidRDefault="0087107D" w:rsidP="0087107D">
      <w:pPr>
        <w:pStyle w:val="Programostekstas"/>
      </w:pPr>
    </w:p>
    <w:p w14:paraId="64E728DD" w14:textId="488AE126" w:rsidR="0087107D" w:rsidRPr="00CB10E4" w:rsidRDefault="002A4116" w:rsidP="00CB10E4">
      <w:pPr>
        <w:spacing w:after="0" w:line="240" w:lineRule="auto"/>
        <w:ind w:firstLine="0"/>
        <w:jc w:val="left"/>
        <w:rPr>
          <w:rFonts w:ascii="Courier New" w:hAnsi="Courier New"/>
          <w:sz w:val="20"/>
        </w:rPr>
      </w:pPr>
      <w:r>
        <w:t>Vartotojo s</w:t>
      </w:r>
      <w:r w:rsidR="00087C9D">
        <w:t>ąsaja:</w:t>
      </w:r>
    </w:p>
    <w:p w14:paraId="242446DE" w14:textId="1EBF6587" w:rsidR="00087C9D" w:rsidRDefault="00087C9D" w:rsidP="0087107D">
      <w:pPr>
        <w:pStyle w:val="Programostekstas"/>
      </w:pPr>
    </w:p>
    <w:p w14:paraId="2FA6AC55" w14:textId="69BD9B9B" w:rsidR="00087C9D" w:rsidRDefault="00087C9D" w:rsidP="0087107D">
      <w:pPr>
        <w:pStyle w:val="Programostekstas"/>
      </w:pPr>
      <w:r>
        <w:rPr>
          <w:noProof/>
          <w:lang w:val="en-US"/>
        </w:rPr>
        <w:lastRenderedPageBreak/>
        <w:drawing>
          <wp:inline distT="0" distB="0" distL="0" distR="0" wp14:anchorId="6CBD6ABB" wp14:editId="39B4758E">
            <wp:extent cx="551497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5895975"/>
                    </a:xfrm>
                    <a:prstGeom prst="rect">
                      <a:avLst/>
                    </a:prstGeom>
                  </pic:spPr>
                </pic:pic>
              </a:graphicData>
            </a:graphic>
          </wp:inline>
        </w:drawing>
      </w:r>
    </w:p>
    <w:p w14:paraId="2A078994" w14:textId="674525D5" w:rsidR="00087C9D" w:rsidRDefault="00087C9D" w:rsidP="0087107D">
      <w:pPr>
        <w:pStyle w:val="Programostekstas"/>
      </w:pPr>
    </w:p>
    <w:p w14:paraId="62C954B6" w14:textId="7C457626" w:rsidR="00087C9D" w:rsidRDefault="007927E8" w:rsidP="0087107D">
      <w:pPr>
        <w:pStyle w:val="Programostekstas"/>
      </w:pPr>
      <w:r>
        <w:t>i</w:t>
      </w:r>
      <w:r w:rsidR="00087C9D">
        <w:t>nitial</w:t>
      </w:r>
      <w:r>
        <w:t>_d</w:t>
      </w:r>
      <w:r w:rsidR="00087C9D">
        <w:t>ata.txt:</w:t>
      </w:r>
    </w:p>
    <w:p w14:paraId="46570D9D" w14:textId="14B21216" w:rsidR="00087C9D" w:rsidRDefault="00087C9D" w:rsidP="0087107D">
      <w:pPr>
        <w:pStyle w:val="Programostekstas"/>
      </w:pPr>
    </w:p>
    <w:p w14:paraId="2C8E4B30" w14:textId="77777777" w:rsidR="002D25CA" w:rsidRDefault="002D25CA" w:rsidP="002D25CA">
      <w:pPr>
        <w:pStyle w:val="Programostekstas"/>
      </w:pPr>
      <w:r>
        <w:t>Studentai ir jų draugai</w:t>
      </w:r>
    </w:p>
    <w:p w14:paraId="69E73AD7" w14:textId="77777777" w:rsidR="002D25CA" w:rsidRDefault="002D25CA" w:rsidP="002D25CA">
      <w:pPr>
        <w:pStyle w:val="Programostekstas"/>
      </w:pPr>
      <w:r>
        <w:t>Studentas           |Draugų kiekis       |Draugai:</w:t>
      </w:r>
    </w:p>
    <w:p w14:paraId="66C9321B" w14:textId="77777777" w:rsidR="002D25CA" w:rsidRDefault="002D25CA" w:rsidP="002D25CA">
      <w:pPr>
        <w:pStyle w:val="Programostekstas"/>
      </w:pPr>
      <w:r>
        <w:t>Rūta                |                   1|Arnoldas</w:t>
      </w:r>
    </w:p>
    <w:p w14:paraId="4F941425" w14:textId="77777777" w:rsidR="002D25CA" w:rsidRDefault="002D25CA" w:rsidP="002D25CA">
      <w:pPr>
        <w:pStyle w:val="Programostekstas"/>
      </w:pPr>
      <w:r>
        <w:t>Agnė                |                   3|Nerijus Neda Antanas</w:t>
      </w:r>
    </w:p>
    <w:p w14:paraId="7ED59D37" w14:textId="77777777" w:rsidR="002D25CA" w:rsidRDefault="002D25CA" w:rsidP="002D25CA">
      <w:pPr>
        <w:pStyle w:val="Programostekstas"/>
      </w:pPr>
      <w:r>
        <w:t>Nerijus             |                   1|Agnė</w:t>
      </w:r>
    </w:p>
    <w:p w14:paraId="63FD35A6" w14:textId="77777777" w:rsidR="002D25CA" w:rsidRDefault="002D25CA" w:rsidP="002D25CA">
      <w:pPr>
        <w:pStyle w:val="Programostekstas"/>
      </w:pPr>
      <w:r>
        <w:t>Antanas             |                   2|Agnė Marius</w:t>
      </w:r>
    </w:p>
    <w:p w14:paraId="04000616" w14:textId="77777777" w:rsidR="002D25CA" w:rsidRDefault="002D25CA" w:rsidP="002D25CA">
      <w:pPr>
        <w:pStyle w:val="Programostekstas"/>
      </w:pPr>
      <w:r>
        <w:t>Marius              |                   2|Antanas Neda</w:t>
      </w:r>
    </w:p>
    <w:p w14:paraId="0FF6393C" w14:textId="77777777" w:rsidR="002D25CA" w:rsidRDefault="002D25CA" w:rsidP="002D25CA">
      <w:pPr>
        <w:pStyle w:val="Programostekstas"/>
      </w:pPr>
      <w:r>
        <w:t>Neda                |                   3|Marius Rūta Agnė</w:t>
      </w:r>
    </w:p>
    <w:p w14:paraId="73FE71F5" w14:textId="77777777" w:rsidR="002D25CA" w:rsidRDefault="002D25CA" w:rsidP="002D25CA">
      <w:pPr>
        <w:pStyle w:val="Programostekstas"/>
      </w:pPr>
      <w:r>
        <w:t>Arnoldas            |                   1|Rūta</w:t>
      </w:r>
    </w:p>
    <w:p w14:paraId="0366C8EE" w14:textId="77777777" w:rsidR="002D25CA" w:rsidRDefault="002D25CA" w:rsidP="002D25CA">
      <w:pPr>
        <w:pStyle w:val="Programostekstas"/>
      </w:pPr>
    </w:p>
    <w:p w14:paraId="19370EEE" w14:textId="77777777" w:rsidR="002D25CA" w:rsidRDefault="002D25CA" w:rsidP="002D25CA">
      <w:pPr>
        <w:pStyle w:val="Programostekstas"/>
      </w:pPr>
      <w:r>
        <w:t>Studentai ir jų ieškomi draugai:</w:t>
      </w:r>
    </w:p>
    <w:p w14:paraId="70448A56" w14:textId="77777777" w:rsidR="002D25CA" w:rsidRDefault="002D25CA" w:rsidP="002D25CA">
      <w:pPr>
        <w:pStyle w:val="Programostekstas"/>
      </w:pPr>
      <w:r>
        <w:t xml:space="preserve">Studentas            Ieškomas draugas    </w:t>
      </w:r>
    </w:p>
    <w:p w14:paraId="107C0932" w14:textId="77777777" w:rsidR="002D25CA" w:rsidRDefault="002D25CA" w:rsidP="002D25CA">
      <w:pPr>
        <w:pStyle w:val="Programostekstas"/>
      </w:pPr>
      <w:r>
        <w:t xml:space="preserve">Rūta                 Nerijus             </w:t>
      </w:r>
    </w:p>
    <w:p w14:paraId="017971B3" w14:textId="77777777" w:rsidR="002D25CA" w:rsidRDefault="002D25CA" w:rsidP="002D25CA">
      <w:pPr>
        <w:pStyle w:val="Programostekstas"/>
      </w:pPr>
      <w:r>
        <w:t xml:space="preserve">Agnė                 Antanas             </w:t>
      </w:r>
    </w:p>
    <w:p w14:paraId="2B0B8BC9" w14:textId="77777777" w:rsidR="002D25CA" w:rsidRDefault="002D25CA" w:rsidP="002D25CA">
      <w:pPr>
        <w:pStyle w:val="Programostekstas"/>
      </w:pPr>
      <w:r>
        <w:t xml:space="preserve">Neda                 Nerijus             </w:t>
      </w:r>
    </w:p>
    <w:p w14:paraId="0E6C8580" w14:textId="173B0CBC" w:rsidR="00087C9D" w:rsidRDefault="00087C9D" w:rsidP="0087107D">
      <w:pPr>
        <w:pStyle w:val="Programostekstas"/>
      </w:pPr>
    </w:p>
    <w:p w14:paraId="4F64449D" w14:textId="0078C69E" w:rsidR="002D25CA" w:rsidRDefault="002D25CA" w:rsidP="0087107D">
      <w:pPr>
        <w:pStyle w:val="Programostekstas"/>
      </w:pPr>
      <w:r>
        <w:t>Result.txt:</w:t>
      </w:r>
    </w:p>
    <w:p w14:paraId="346844FC" w14:textId="1F2B4A1F" w:rsidR="002D25CA" w:rsidRDefault="002D25CA" w:rsidP="0087107D">
      <w:pPr>
        <w:pStyle w:val="Programostekstas"/>
      </w:pPr>
    </w:p>
    <w:p w14:paraId="3FDF778A" w14:textId="77777777" w:rsidR="002D25CA" w:rsidRDefault="002D25CA" w:rsidP="002D25CA">
      <w:pPr>
        <w:pStyle w:val="Programostekstas"/>
      </w:pPr>
      <w:r>
        <w:lastRenderedPageBreak/>
        <w:t>Draugai ir jų junginiai, bei keliai:</w:t>
      </w:r>
    </w:p>
    <w:p w14:paraId="7AF9C9C9" w14:textId="77777777" w:rsidR="002D25CA" w:rsidRDefault="002D25CA" w:rsidP="002D25CA">
      <w:pPr>
        <w:pStyle w:val="Programostekstas"/>
      </w:pPr>
      <w:r>
        <w:t>Draugas             |Ieškomas draugas:   |Kelias:</w:t>
      </w:r>
    </w:p>
    <w:p w14:paraId="5BBF305C" w14:textId="77777777" w:rsidR="002D25CA" w:rsidRDefault="002D25CA" w:rsidP="002D25CA">
      <w:pPr>
        <w:pStyle w:val="Programostekstas"/>
      </w:pPr>
      <w:r>
        <w:t>Rūta                |Nerijus             |negali susipažinti</w:t>
      </w:r>
    </w:p>
    <w:p w14:paraId="50AF1B81" w14:textId="77777777" w:rsidR="002D25CA" w:rsidRDefault="002D25CA" w:rsidP="002D25CA">
      <w:pPr>
        <w:pStyle w:val="Programostekstas"/>
      </w:pPr>
      <w:r>
        <w:t>Agnė                |Antanas             |jau pažįstami</w:t>
      </w:r>
    </w:p>
    <w:p w14:paraId="5AC74CAE" w14:textId="68BEF4C9" w:rsidR="002D25CA" w:rsidRDefault="002D25CA" w:rsidP="002D25CA">
      <w:pPr>
        <w:pStyle w:val="Programostekstas"/>
      </w:pPr>
      <w:r>
        <w:t>Neda                |Nerijus             |bendri pažįstami: Agnė</w:t>
      </w:r>
    </w:p>
    <w:p w14:paraId="09C75450" w14:textId="77777777" w:rsidR="0087107D" w:rsidRDefault="0087107D" w:rsidP="0087107D">
      <w:pPr>
        <w:pStyle w:val="Programostekstas"/>
      </w:pPr>
    </w:p>
    <w:p w14:paraId="5DE228CB" w14:textId="216D9068" w:rsidR="0087107D" w:rsidRDefault="0087107D" w:rsidP="0087107D">
      <w:pPr>
        <w:pStyle w:val="Programostekstas"/>
      </w:pPr>
      <w:r>
        <w:t>Pradiniai Duomenys 2:</w:t>
      </w:r>
    </w:p>
    <w:p w14:paraId="3718880D" w14:textId="00C1A375" w:rsidR="00844988" w:rsidRDefault="00844988" w:rsidP="00A049DD">
      <w:pPr>
        <w:pStyle w:val="Programostekstas"/>
      </w:pPr>
    </w:p>
    <w:p w14:paraId="1FA86A37" w14:textId="1A438FCE" w:rsidR="002D25CA" w:rsidRDefault="002D25CA" w:rsidP="00A049DD">
      <w:pPr>
        <w:pStyle w:val="Programostekstas"/>
      </w:pPr>
      <w:r>
        <w:t>students.txt:</w:t>
      </w:r>
    </w:p>
    <w:p w14:paraId="2CF09786" w14:textId="24F1B750" w:rsidR="002F2377" w:rsidRDefault="002F2377" w:rsidP="00A049DD">
      <w:pPr>
        <w:pStyle w:val="Programostekstas"/>
      </w:pPr>
    </w:p>
    <w:p w14:paraId="21F2927B" w14:textId="77777777" w:rsidR="002F2377" w:rsidRDefault="002F2377" w:rsidP="002F2377">
      <w:pPr>
        <w:pStyle w:val="Programostekstas"/>
      </w:pPr>
      <w:r>
        <w:t>a 2 g b</w:t>
      </w:r>
    </w:p>
    <w:p w14:paraId="71EA31A0" w14:textId="77777777" w:rsidR="002F2377" w:rsidRDefault="002F2377" w:rsidP="002F2377">
      <w:pPr>
        <w:pStyle w:val="Programostekstas"/>
      </w:pPr>
      <w:r>
        <w:t>b 2 a c</w:t>
      </w:r>
    </w:p>
    <w:p w14:paraId="407EC920" w14:textId="77777777" w:rsidR="002F2377" w:rsidRDefault="002F2377" w:rsidP="002F2377">
      <w:pPr>
        <w:pStyle w:val="Programostekstas"/>
      </w:pPr>
      <w:r>
        <w:t>c 2 b f</w:t>
      </w:r>
    </w:p>
    <w:p w14:paraId="5AF6B028" w14:textId="77777777" w:rsidR="002F2377" w:rsidRDefault="002F2377" w:rsidP="002F2377">
      <w:pPr>
        <w:pStyle w:val="Programostekstas"/>
      </w:pPr>
      <w:r>
        <w:t>d 1 e</w:t>
      </w:r>
    </w:p>
    <w:p w14:paraId="44D0DF13" w14:textId="77777777" w:rsidR="002F2377" w:rsidRDefault="002F2377" w:rsidP="002F2377">
      <w:pPr>
        <w:pStyle w:val="Programostekstas"/>
      </w:pPr>
      <w:r>
        <w:t>e 1 d</w:t>
      </w:r>
    </w:p>
    <w:p w14:paraId="1C0AAF00" w14:textId="77777777" w:rsidR="002F2377" w:rsidRDefault="002F2377" w:rsidP="002F2377">
      <w:pPr>
        <w:pStyle w:val="Programostekstas"/>
      </w:pPr>
      <w:r>
        <w:t>f 2 h c</w:t>
      </w:r>
    </w:p>
    <w:p w14:paraId="60E85755" w14:textId="77777777" w:rsidR="002F2377" w:rsidRDefault="002F2377" w:rsidP="002F2377">
      <w:pPr>
        <w:pStyle w:val="Programostekstas"/>
      </w:pPr>
      <w:r>
        <w:t>g 2 a h</w:t>
      </w:r>
    </w:p>
    <w:p w14:paraId="6812446A" w14:textId="4C6B4AE5" w:rsidR="002F2377" w:rsidRDefault="002F2377" w:rsidP="002F2377">
      <w:pPr>
        <w:pStyle w:val="Programostekstas"/>
      </w:pPr>
      <w:r>
        <w:t>h 2 g f</w:t>
      </w:r>
    </w:p>
    <w:p w14:paraId="5255BBF1" w14:textId="450417EE" w:rsidR="002D25CA" w:rsidRDefault="002D25CA" w:rsidP="00A049DD">
      <w:pPr>
        <w:pStyle w:val="Programostekstas"/>
      </w:pPr>
    </w:p>
    <w:p w14:paraId="4916DC4D" w14:textId="13CCECBE" w:rsidR="00C2274E" w:rsidRDefault="00C2274E" w:rsidP="00A049DD">
      <w:pPr>
        <w:pStyle w:val="Programostekstas"/>
      </w:pPr>
      <w:r>
        <w:t>connections.txt:</w:t>
      </w:r>
    </w:p>
    <w:p w14:paraId="37A2F191" w14:textId="4B250610" w:rsidR="00C2274E" w:rsidRDefault="00C2274E" w:rsidP="00A049DD">
      <w:pPr>
        <w:pStyle w:val="Programostekstas"/>
      </w:pPr>
    </w:p>
    <w:p w14:paraId="0DE36983" w14:textId="77777777" w:rsidR="002F2377" w:rsidRDefault="002F2377" w:rsidP="002F2377">
      <w:pPr>
        <w:pStyle w:val="Programostekstas"/>
      </w:pPr>
      <w:r>
        <w:t>a f</w:t>
      </w:r>
    </w:p>
    <w:p w14:paraId="68536FA6" w14:textId="77777777" w:rsidR="002F2377" w:rsidRDefault="002F2377" w:rsidP="002F2377">
      <w:pPr>
        <w:pStyle w:val="Programostekstas"/>
      </w:pPr>
      <w:r>
        <w:t>a b</w:t>
      </w:r>
    </w:p>
    <w:p w14:paraId="6666699A" w14:textId="63EF21D2" w:rsidR="002F2377" w:rsidRDefault="002F2377" w:rsidP="002F2377">
      <w:pPr>
        <w:pStyle w:val="Programostekstas"/>
      </w:pPr>
      <w:r>
        <w:t>a e</w:t>
      </w:r>
    </w:p>
    <w:p w14:paraId="2AF399E7" w14:textId="77777777" w:rsidR="002F2377" w:rsidRDefault="002F2377" w:rsidP="00A049DD">
      <w:pPr>
        <w:pStyle w:val="Programostekstas"/>
      </w:pPr>
    </w:p>
    <w:p w14:paraId="3B01306E" w14:textId="77777777" w:rsidR="00F779CD" w:rsidRDefault="00F779CD">
      <w:pPr>
        <w:spacing w:after="0" w:line="240" w:lineRule="auto"/>
        <w:ind w:firstLine="0"/>
        <w:jc w:val="left"/>
        <w:rPr>
          <w:rFonts w:ascii="Courier New" w:hAnsi="Courier New"/>
          <w:sz w:val="20"/>
        </w:rPr>
      </w:pPr>
      <w:r>
        <w:br w:type="page"/>
      </w:r>
    </w:p>
    <w:p w14:paraId="612BA624" w14:textId="2C9DC0FB" w:rsidR="00C2274E" w:rsidRDefault="00C2274E" w:rsidP="00A049DD">
      <w:pPr>
        <w:pStyle w:val="Programostekstas"/>
      </w:pPr>
      <w:r>
        <w:lastRenderedPageBreak/>
        <w:t>Rezultatai 2:</w:t>
      </w:r>
    </w:p>
    <w:p w14:paraId="3EA2FC81" w14:textId="0DBDA3B4" w:rsidR="00C2274E" w:rsidRDefault="00C2274E" w:rsidP="00A049DD">
      <w:pPr>
        <w:pStyle w:val="Programostekstas"/>
      </w:pPr>
    </w:p>
    <w:p w14:paraId="3F3DE4C4" w14:textId="166A2137" w:rsidR="00C2274E" w:rsidRDefault="00C2274E" w:rsidP="00A049DD">
      <w:pPr>
        <w:pStyle w:val="Programostekstas"/>
      </w:pPr>
      <w:r>
        <w:t>Vartotojo Sąsaja:</w:t>
      </w:r>
    </w:p>
    <w:p w14:paraId="0088F38E" w14:textId="20F44762" w:rsidR="00C2274E" w:rsidRDefault="00C2274E" w:rsidP="00A049DD">
      <w:pPr>
        <w:pStyle w:val="Programostekstas"/>
      </w:pPr>
    </w:p>
    <w:p w14:paraId="5663484D" w14:textId="42D7793F" w:rsidR="00C2274E" w:rsidRDefault="00C2274E" w:rsidP="00A049DD">
      <w:pPr>
        <w:pStyle w:val="Programostekstas"/>
      </w:pPr>
      <w:r>
        <w:rPr>
          <w:noProof/>
          <w:lang w:val="en-US"/>
        </w:rPr>
        <w:drawing>
          <wp:inline distT="0" distB="0" distL="0" distR="0" wp14:anchorId="5F53456B" wp14:editId="189B0A6B">
            <wp:extent cx="373380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6276975"/>
                    </a:xfrm>
                    <a:prstGeom prst="rect">
                      <a:avLst/>
                    </a:prstGeom>
                  </pic:spPr>
                </pic:pic>
              </a:graphicData>
            </a:graphic>
          </wp:inline>
        </w:drawing>
      </w:r>
    </w:p>
    <w:p w14:paraId="21265EEF" w14:textId="77777777" w:rsidR="00DC0B63" w:rsidRDefault="00DC0B63">
      <w:pPr>
        <w:spacing w:after="0" w:line="240" w:lineRule="auto"/>
        <w:ind w:firstLine="0"/>
        <w:jc w:val="left"/>
        <w:rPr>
          <w:rFonts w:ascii="Courier New" w:hAnsi="Courier New"/>
          <w:sz w:val="20"/>
        </w:rPr>
      </w:pPr>
      <w:r>
        <w:br w:type="page"/>
      </w:r>
    </w:p>
    <w:p w14:paraId="368F54C2" w14:textId="061CFD19" w:rsidR="002D25CA" w:rsidRDefault="00271186" w:rsidP="00A049DD">
      <w:pPr>
        <w:pStyle w:val="Programostekstas"/>
      </w:pPr>
      <w:r>
        <w:lastRenderedPageBreak/>
        <w:t>Initial_data.txt:</w:t>
      </w:r>
    </w:p>
    <w:p w14:paraId="20BFED7C" w14:textId="7E065F6C" w:rsidR="00271186" w:rsidRDefault="00271186" w:rsidP="00A049DD">
      <w:pPr>
        <w:pStyle w:val="Programostekstas"/>
      </w:pPr>
    </w:p>
    <w:p w14:paraId="245A7F41" w14:textId="77777777" w:rsidR="00271186" w:rsidRDefault="00271186" w:rsidP="00271186">
      <w:pPr>
        <w:pStyle w:val="Programostekstas"/>
      </w:pPr>
      <w:r>
        <w:t>Studentai ir jų draugai</w:t>
      </w:r>
    </w:p>
    <w:p w14:paraId="3ED093F1" w14:textId="77777777" w:rsidR="00271186" w:rsidRDefault="00271186" w:rsidP="00271186">
      <w:pPr>
        <w:pStyle w:val="Programostekstas"/>
      </w:pPr>
      <w:r>
        <w:t>Studentas           |Draugų kiekis       |Draugai:</w:t>
      </w:r>
    </w:p>
    <w:p w14:paraId="62C84849" w14:textId="77777777" w:rsidR="00271186" w:rsidRDefault="00271186" w:rsidP="00271186">
      <w:pPr>
        <w:pStyle w:val="Programostekstas"/>
      </w:pPr>
      <w:r>
        <w:t>a                   |                   2|g b</w:t>
      </w:r>
    </w:p>
    <w:p w14:paraId="3889FA27" w14:textId="77777777" w:rsidR="00271186" w:rsidRDefault="00271186" w:rsidP="00271186">
      <w:pPr>
        <w:pStyle w:val="Programostekstas"/>
      </w:pPr>
      <w:r>
        <w:t>b                   |                   2|a c</w:t>
      </w:r>
    </w:p>
    <w:p w14:paraId="204E77A5" w14:textId="77777777" w:rsidR="00271186" w:rsidRDefault="00271186" w:rsidP="00271186">
      <w:pPr>
        <w:pStyle w:val="Programostekstas"/>
      </w:pPr>
      <w:r>
        <w:t>c                   |                   2|b f</w:t>
      </w:r>
    </w:p>
    <w:p w14:paraId="7D50C7BC" w14:textId="77777777" w:rsidR="00271186" w:rsidRDefault="00271186" w:rsidP="00271186">
      <w:pPr>
        <w:pStyle w:val="Programostekstas"/>
      </w:pPr>
      <w:r>
        <w:t>d                   |                   1|e</w:t>
      </w:r>
    </w:p>
    <w:p w14:paraId="1F0B6C7D" w14:textId="77777777" w:rsidR="00271186" w:rsidRDefault="00271186" w:rsidP="00271186">
      <w:pPr>
        <w:pStyle w:val="Programostekstas"/>
      </w:pPr>
      <w:r>
        <w:t>e                   |                   1|d</w:t>
      </w:r>
    </w:p>
    <w:p w14:paraId="144DAE30" w14:textId="77777777" w:rsidR="00271186" w:rsidRDefault="00271186" w:rsidP="00271186">
      <w:pPr>
        <w:pStyle w:val="Programostekstas"/>
      </w:pPr>
      <w:r>
        <w:t>f                   |                   2|h c</w:t>
      </w:r>
    </w:p>
    <w:p w14:paraId="03201273" w14:textId="77777777" w:rsidR="00271186" w:rsidRDefault="00271186" w:rsidP="00271186">
      <w:pPr>
        <w:pStyle w:val="Programostekstas"/>
      </w:pPr>
      <w:r>
        <w:t>g                   |                   2|a h</w:t>
      </w:r>
    </w:p>
    <w:p w14:paraId="0070834C" w14:textId="77777777" w:rsidR="00271186" w:rsidRDefault="00271186" w:rsidP="00271186">
      <w:pPr>
        <w:pStyle w:val="Programostekstas"/>
      </w:pPr>
      <w:r>
        <w:t>h                   |                   2|g f</w:t>
      </w:r>
    </w:p>
    <w:p w14:paraId="7769B2F4" w14:textId="77777777" w:rsidR="00271186" w:rsidRDefault="00271186" w:rsidP="00271186">
      <w:pPr>
        <w:pStyle w:val="Programostekstas"/>
      </w:pPr>
    </w:p>
    <w:p w14:paraId="2D034242" w14:textId="77777777" w:rsidR="00271186" w:rsidRDefault="00271186" w:rsidP="00271186">
      <w:pPr>
        <w:pStyle w:val="Programostekstas"/>
      </w:pPr>
      <w:r>
        <w:t>Studentai ir jų ieškomi draugai:</w:t>
      </w:r>
    </w:p>
    <w:p w14:paraId="71119BF1" w14:textId="77777777" w:rsidR="00271186" w:rsidRDefault="00271186" w:rsidP="00271186">
      <w:pPr>
        <w:pStyle w:val="Programostekstas"/>
      </w:pPr>
      <w:r>
        <w:t xml:space="preserve">Studentas            Ieškomas draugas    </w:t>
      </w:r>
    </w:p>
    <w:p w14:paraId="4B984EB5" w14:textId="77777777" w:rsidR="00271186" w:rsidRDefault="00271186" w:rsidP="00271186">
      <w:pPr>
        <w:pStyle w:val="Programostekstas"/>
      </w:pPr>
      <w:r>
        <w:t xml:space="preserve">a                    f                   </w:t>
      </w:r>
    </w:p>
    <w:p w14:paraId="2D104DCC" w14:textId="77777777" w:rsidR="00271186" w:rsidRDefault="00271186" w:rsidP="00271186">
      <w:pPr>
        <w:pStyle w:val="Programostekstas"/>
      </w:pPr>
      <w:r>
        <w:t xml:space="preserve">a                    b                   </w:t>
      </w:r>
    </w:p>
    <w:p w14:paraId="65854EFE" w14:textId="77777777" w:rsidR="00271186" w:rsidRDefault="00271186" w:rsidP="00271186">
      <w:pPr>
        <w:pStyle w:val="Programostekstas"/>
      </w:pPr>
      <w:r>
        <w:t xml:space="preserve">a                    e                   </w:t>
      </w:r>
    </w:p>
    <w:p w14:paraId="5587A6F9" w14:textId="77777777" w:rsidR="00271186" w:rsidRDefault="00271186" w:rsidP="00A049DD">
      <w:pPr>
        <w:pStyle w:val="Programostekstas"/>
      </w:pPr>
    </w:p>
    <w:p w14:paraId="4328255A" w14:textId="707B0E10" w:rsidR="002E3EF8" w:rsidRDefault="00DC0B63" w:rsidP="00A049DD">
      <w:pPr>
        <w:pStyle w:val="Programostekstas"/>
      </w:pPr>
      <w:r>
        <w:t>result.txt:</w:t>
      </w:r>
    </w:p>
    <w:p w14:paraId="3BD765C3" w14:textId="5167BDAF" w:rsidR="00DC0B63" w:rsidRDefault="00DC0B63" w:rsidP="00A049DD">
      <w:pPr>
        <w:pStyle w:val="Programostekstas"/>
      </w:pPr>
    </w:p>
    <w:p w14:paraId="138136EB" w14:textId="77777777" w:rsidR="00DC0B63" w:rsidRDefault="00DC0B63" w:rsidP="00DC0B63">
      <w:pPr>
        <w:pStyle w:val="Programostekstas"/>
      </w:pPr>
      <w:r>
        <w:t>Draugai ir jų junginiai, bei keliai:</w:t>
      </w:r>
    </w:p>
    <w:p w14:paraId="5F24937C" w14:textId="77777777" w:rsidR="00DC0B63" w:rsidRDefault="00DC0B63" w:rsidP="00DC0B63">
      <w:pPr>
        <w:pStyle w:val="Programostekstas"/>
      </w:pPr>
      <w:r>
        <w:t>Draugas             |Ieškomas draugas:   |Kelias:</w:t>
      </w:r>
    </w:p>
    <w:p w14:paraId="193AEC24" w14:textId="77777777" w:rsidR="00DC0B63" w:rsidRDefault="00DC0B63" w:rsidP="00DC0B63">
      <w:pPr>
        <w:pStyle w:val="Programostekstas"/>
      </w:pPr>
      <w:r>
        <w:t>a                   |f                   |bendri pažįstami: g h</w:t>
      </w:r>
    </w:p>
    <w:p w14:paraId="0481F0BB" w14:textId="77777777" w:rsidR="00DC0B63" w:rsidRDefault="00DC0B63" w:rsidP="00DC0B63">
      <w:pPr>
        <w:pStyle w:val="Programostekstas"/>
      </w:pPr>
      <w:r>
        <w:t>a                   |b                   |jau pažįstami</w:t>
      </w:r>
    </w:p>
    <w:p w14:paraId="13E4C63B" w14:textId="07FCECA3" w:rsidR="00DC0B63" w:rsidRDefault="00DC0B63" w:rsidP="00DC0B63">
      <w:pPr>
        <w:pStyle w:val="Programostekstas"/>
      </w:pPr>
      <w:r>
        <w:t>a                   |e                   |negali susipažinti</w:t>
      </w:r>
    </w:p>
    <w:p w14:paraId="762DC43C" w14:textId="77777777" w:rsidR="00D1074F" w:rsidRDefault="00D1074F" w:rsidP="00D1074F">
      <w:pPr>
        <w:pStyle w:val="Heading2"/>
      </w:pPr>
      <w:bookmarkStart w:id="12" w:name="_Toc31703409"/>
      <w:r>
        <w:t>Dėstytojo pastabos</w:t>
      </w:r>
      <w:bookmarkEnd w:id="12"/>
    </w:p>
    <w:p w14:paraId="54CE2A21" w14:textId="3F6972BD" w:rsidR="00D1074F" w:rsidRPr="008741F0" w:rsidRDefault="008741F0" w:rsidP="00D1074F">
      <w:pPr>
        <w:rPr>
          <w:rFonts w:ascii="Arial" w:hAnsi="Arial" w:cs="Arial"/>
          <w:color w:val="1D2125"/>
          <w:sz w:val="20"/>
          <w:shd w:val="clear" w:color="auto" w:fill="FFFFFF"/>
        </w:rPr>
      </w:pPr>
      <w:r w:rsidRPr="008741F0">
        <w:rPr>
          <w:rFonts w:ascii="Arial" w:hAnsi="Arial" w:cs="Arial"/>
          <w:color w:val="1D2125"/>
          <w:sz w:val="20"/>
          <w:shd w:val="clear" w:color="auto" w:fill="FFFFFF"/>
        </w:rPr>
        <w:t>1. Reiktų šiek tiek pakeisti ataskaitos įvardinimą. Jūsų grupė nėra IFF14.</w:t>
      </w:r>
    </w:p>
    <w:p w14:paraId="4B6385B7" w14:textId="5788FE0A" w:rsidR="008741F0" w:rsidRPr="008741F0" w:rsidRDefault="008741F0" w:rsidP="00D1074F">
      <w:pPr>
        <w:rPr>
          <w:rFonts w:ascii="Arial" w:hAnsi="Arial" w:cs="Arial"/>
          <w:color w:val="1D2125"/>
          <w:sz w:val="20"/>
        </w:rPr>
      </w:pPr>
      <w:r w:rsidRPr="008741F0">
        <w:rPr>
          <w:rFonts w:ascii="Arial" w:hAnsi="Arial" w:cs="Arial"/>
          <w:color w:val="1D2125"/>
          <w:sz w:val="20"/>
        </w:rPr>
        <w:t>2. Klasių diagramai vien tik Visual Studio įrankio neužtenka. Jis ne neatskleidžia pilnai klasės vidaus.</w:t>
      </w:r>
    </w:p>
    <w:p w14:paraId="3D869954" w14:textId="6C798B40" w:rsidR="008741F0" w:rsidRPr="008741F0" w:rsidRDefault="008741F0" w:rsidP="00D1074F">
      <w:pPr>
        <w:rPr>
          <w:rFonts w:ascii="Arial" w:hAnsi="Arial" w:cs="Arial"/>
          <w:sz w:val="20"/>
        </w:rPr>
      </w:pPr>
      <w:r w:rsidRPr="008741F0">
        <w:rPr>
          <w:rFonts w:ascii="Arial" w:hAnsi="Arial" w:cs="Arial"/>
          <w:sz w:val="20"/>
        </w:rPr>
        <w:t>3. Garmatinės klaidos "su duotą ir apskaičiuotą "</w:t>
      </w:r>
    </w:p>
    <w:p w14:paraId="0DE0151B" w14:textId="6D6F5D5A" w:rsidR="008741F0" w:rsidRPr="008741F0" w:rsidRDefault="008741F0" w:rsidP="00D1074F">
      <w:pPr>
        <w:rPr>
          <w:rFonts w:ascii="Arial" w:hAnsi="Arial" w:cs="Arial"/>
          <w:color w:val="1D2125"/>
          <w:sz w:val="20"/>
        </w:rPr>
      </w:pPr>
      <w:r w:rsidRPr="008741F0">
        <w:rPr>
          <w:rFonts w:ascii="Arial" w:hAnsi="Arial" w:cs="Arial"/>
          <w:color w:val="1D2125"/>
          <w:sz w:val="20"/>
        </w:rPr>
        <w:t>4. • Įvedimo ir išvedimo metodus, veikiančius su tekstiniu failu, talpinkite į public static class InOutUtils.</w:t>
      </w:r>
    </w:p>
    <w:p w14:paraId="645D3723" w14:textId="180262EB" w:rsidR="008741F0" w:rsidRPr="008741F0" w:rsidRDefault="008741F0" w:rsidP="008741F0">
      <w:pPr>
        <w:ind w:left="720" w:firstLine="0"/>
        <w:rPr>
          <w:rFonts w:ascii="Arial" w:hAnsi="Arial" w:cs="Arial"/>
          <w:color w:val="1D2125"/>
          <w:sz w:val="20"/>
        </w:rPr>
      </w:pPr>
      <w:r w:rsidRPr="008741F0">
        <w:rPr>
          <w:rFonts w:ascii="Arial" w:hAnsi="Arial" w:cs="Arial"/>
          <w:color w:val="1D2125"/>
          <w:sz w:val="20"/>
        </w:rPr>
        <w:t>5. Parametrus reikia komentuoti visiems metodams // /// appends students to TXT file</w:t>
      </w:r>
      <w:r w:rsidRPr="008741F0">
        <w:rPr>
          <w:rFonts w:ascii="Arial" w:hAnsi="Arial" w:cs="Arial"/>
          <w:color w:val="1D2125"/>
          <w:sz w:val="20"/>
        </w:rPr>
        <w:br/>
        <w:t>/// public static void AppendInitialStudentData(List students, string path)</w:t>
      </w:r>
    </w:p>
    <w:p w14:paraId="01DBC8A1" w14:textId="77777777" w:rsidR="008741F0" w:rsidRPr="008741F0" w:rsidRDefault="008741F0" w:rsidP="008741F0">
      <w:pPr>
        <w:rPr>
          <w:rFonts w:ascii="Arial" w:hAnsi="Arial" w:cs="Arial"/>
          <w:sz w:val="20"/>
        </w:rPr>
      </w:pPr>
      <w:r w:rsidRPr="008741F0">
        <w:rPr>
          <w:rFonts w:ascii="Arial" w:hAnsi="Arial" w:cs="Arial"/>
          <w:sz w:val="20"/>
        </w:rPr>
        <w:t>6. Čia tik rodyklės perrašymas:</w:t>
      </w:r>
    </w:p>
    <w:p w14:paraId="67AC75BE" w14:textId="77777777" w:rsidR="008741F0" w:rsidRPr="008741F0" w:rsidRDefault="008741F0" w:rsidP="008741F0">
      <w:pPr>
        <w:rPr>
          <w:rFonts w:ascii="Arial" w:hAnsi="Arial" w:cs="Arial"/>
          <w:sz w:val="20"/>
        </w:rPr>
      </w:pPr>
      <w:r w:rsidRPr="008741F0">
        <w:rPr>
          <w:rFonts w:ascii="Arial" w:hAnsi="Arial" w:cs="Arial"/>
          <w:sz w:val="20"/>
        </w:rPr>
        <w:t>public Student(string name, List friends)</w:t>
      </w:r>
    </w:p>
    <w:p w14:paraId="5E2DEF23" w14:textId="77777777" w:rsidR="008741F0" w:rsidRPr="008741F0" w:rsidRDefault="008741F0" w:rsidP="008741F0">
      <w:pPr>
        <w:rPr>
          <w:rFonts w:ascii="Arial" w:hAnsi="Arial" w:cs="Arial"/>
          <w:sz w:val="20"/>
        </w:rPr>
      </w:pPr>
      <w:r w:rsidRPr="008741F0">
        <w:rPr>
          <w:rFonts w:ascii="Arial" w:hAnsi="Arial" w:cs="Arial"/>
          <w:sz w:val="20"/>
        </w:rPr>
        <w:t>{</w:t>
      </w:r>
    </w:p>
    <w:p w14:paraId="233BFEE3" w14:textId="77777777" w:rsidR="008741F0" w:rsidRPr="008741F0" w:rsidRDefault="008741F0" w:rsidP="008741F0">
      <w:pPr>
        <w:rPr>
          <w:rFonts w:ascii="Arial" w:hAnsi="Arial" w:cs="Arial"/>
          <w:sz w:val="20"/>
        </w:rPr>
      </w:pPr>
      <w:r w:rsidRPr="008741F0">
        <w:rPr>
          <w:rFonts w:ascii="Arial" w:hAnsi="Arial" w:cs="Arial"/>
          <w:sz w:val="20"/>
        </w:rPr>
        <w:t>Name = name;</w:t>
      </w:r>
    </w:p>
    <w:p w14:paraId="2E997E1B" w14:textId="4FAE16E4" w:rsidR="008741F0" w:rsidRPr="008741F0" w:rsidRDefault="008741F0" w:rsidP="008741F0">
      <w:pPr>
        <w:rPr>
          <w:rFonts w:ascii="Arial" w:hAnsi="Arial" w:cs="Arial"/>
          <w:sz w:val="20"/>
        </w:rPr>
      </w:pPr>
      <w:r w:rsidRPr="008741F0">
        <w:rPr>
          <w:rFonts w:ascii="Arial" w:hAnsi="Arial" w:cs="Arial"/>
          <w:sz w:val="20"/>
        </w:rPr>
        <w:t>Friends = friends;</w:t>
      </w:r>
    </w:p>
    <w:p w14:paraId="04332968" w14:textId="77777777" w:rsidR="00D1074F" w:rsidRDefault="00D1074F" w:rsidP="00D1074F"/>
    <w:p w14:paraId="39C82019" w14:textId="77777777" w:rsidR="00D1074F" w:rsidRPr="00D1074F" w:rsidRDefault="00D1074F" w:rsidP="00D1074F"/>
    <w:p w14:paraId="4D842417" w14:textId="77777777" w:rsidR="00AB7416" w:rsidRPr="0015714D" w:rsidRDefault="00292560" w:rsidP="00F93867">
      <w:pPr>
        <w:pStyle w:val="Heading1"/>
      </w:pPr>
      <w:bookmarkStart w:id="13" w:name="_Toc31703410"/>
      <w:r>
        <w:lastRenderedPageBreak/>
        <w:t>Dinaminis atminties valdymas</w:t>
      </w:r>
      <w:r w:rsidR="001B1565">
        <w:t xml:space="preserve"> (</w:t>
      </w:r>
      <w:r w:rsidR="0052151B">
        <w:t>L2</w:t>
      </w:r>
      <w:r w:rsidR="001B1565">
        <w:t>)</w:t>
      </w:r>
      <w:bookmarkEnd w:id="13"/>
    </w:p>
    <w:p w14:paraId="61696B5B" w14:textId="77777777" w:rsidR="0052151B" w:rsidRPr="00844988" w:rsidRDefault="0052151B" w:rsidP="0052151B">
      <w:pPr>
        <w:pStyle w:val="Heading2"/>
      </w:pPr>
      <w:bookmarkStart w:id="14" w:name="_Toc31703411"/>
      <w:r w:rsidRPr="00844988">
        <w:t>Darbo užduotis</w:t>
      </w:r>
      <w:bookmarkEnd w:id="14"/>
    </w:p>
    <w:p w14:paraId="24487C92" w14:textId="733F2877" w:rsidR="0052151B" w:rsidRDefault="006D4388" w:rsidP="0052151B">
      <w:r>
        <w:rPr>
          <w:noProof/>
        </w:rPr>
        <w:drawing>
          <wp:inline distT="0" distB="0" distL="0" distR="0" wp14:anchorId="590050B2" wp14:editId="1F357CA7">
            <wp:extent cx="5575935" cy="1890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0BDF9FD8" w14:textId="77777777" w:rsidR="0052151B" w:rsidRDefault="0052151B" w:rsidP="0052151B"/>
    <w:p w14:paraId="1D03DACB" w14:textId="77777777" w:rsidR="0052151B" w:rsidRDefault="0052151B" w:rsidP="0052151B"/>
    <w:p w14:paraId="37ED4F80" w14:textId="77777777" w:rsidR="0052151B" w:rsidRDefault="0052151B" w:rsidP="0052151B">
      <w:pPr>
        <w:pStyle w:val="Heading2"/>
      </w:pPr>
      <w:bookmarkStart w:id="15" w:name="_Toc31703412"/>
      <w:r>
        <w:t>Grafinės vartotojo sąsajos schema</w:t>
      </w:r>
      <w:bookmarkEnd w:id="15"/>
    </w:p>
    <w:p w14:paraId="052680F7" w14:textId="6867D028" w:rsidR="006D4388" w:rsidRDefault="006D4388" w:rsidP="006D4388">
      <w:r>
        <w:rPr>
          <w:noProof/>
        </w:rPr>
        <w:drawing>
          <wp:inline distT="0" distB="0" distL="0" distR="0" wp14:anchorId="1660D4B5" wp14:editId="528345CA">
            <wp:extent cx="3602871"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418" cy="2461916"/>
                    </a:xfrm>
                    <a:prstGeom prst="rect">
                      <a:avLst/>
                    </a:prstGeom>
                  </pic:spPr>
                </pic:pic>
              </a:graphicData>
            </a:graphic>
          </wp:inline>
        </w:drawing>
      </w:r>
    </w:p>
    <w:p w14:paraId="4253E425" w14:textId="78951DC6" w:rsidR="0052151B" w:rsidRDefault="006D4388" w:rsidP="0052151B">
      <w:r>
        <w:rPr>
          <w:noProof/>
        </w:rPr>
        <w:drawing>
          <wp:inline distT="0" distB="0" distL="0" distR="0" wp14:anchorId="0BA42374" wp14:editId="342D8082">
            <wp:extent cx="3543300" cy="3130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3130774"/>
                    </a:xfrm>
                    <a:prstGeom prst="rect">
                      <a:avLst/>
                    </a:prstGeom>
                  </pic:spPr>
                </pic:pic>
              </a:graphicData>
            </a:graphic>
          </wp:inline>
        </w:drawing>
      </w:r>
    </w:p>
    <w:p w14:paraId="2764250D" w14:textId="77777777" w:rsidR="0052151B" w:rsidRDefault="0052151B" w:rsidP="0052151B"/>
    <w:p w14:paraId="47EE33BF" w14:textId="77777777" w:rsidR="0052151B" w:rsidRDefault="0052151B" w:rsidP="0052151B">
      <w:pPr>
        <w:pStyle w:val="Heading2"/>
      </w:pPr>
      <w:bookmarkStart w:id="16" w:name="_Toc31703413"/>
      <w:r>
        <w:t>Sąsajoje panaudotų komponentų keičiamos savybės</w:t>
      </w:r>
      <w:bookmarkEnd w:id="16"/>
    </w:p>
    <w:p w14:paraId="1843FFEE" w14:textId="77777777" w:rsidR="0052151B" w:rsidRDefault="0052151B" w:rsidP="0052151B"/>
    <w:p w14:paraId="03BE034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4DB714" w14:textId="77777777" w:rsidTr="003B604B">
        <w:trPr>
          <w:jc w:val="center"/>
        </w:trPr>
        <w:tc>
          <w:tcPr>
            <w:tcW w:w="2347" w:type="dxa"/>
          </w:tcPr>
          <w:p w14:paraId="2B8FE4DA" w14:textId="77777777" w:rsidR="0052151B" w:rsidRPr="00336D40" w:rsidRDefault="0052151B" w:rsidP="003B604B">
            <w:pPr>
              <w:pStyle w:val="Lentelsantrat"/>
            </w:pPr>
            <w:r>
              <w:t>Komponentas</w:t>
            </w:r>
          </w:p>
        </w:tc>
        <w:tc>
          <w:tcPr>
            <w:tcW w:w="2689" w:type="dxa"/>
          </w:tcPr>
          <w:p w14:paraId="4A4B4BEC" w14:textId="77777777" w:rsidR="0052151B" w:rsidRPr="00336D40" w:rsidRDefault="0052151B" w:rsidP="003B604B">
            <w:pPr>
              <w:pStyle w:val="Lentelsantrat"/>
            </w:pPr>
            <w:r>
              <w:t>Savybė</w:t>
            </w:r>
          </w:p>
        </w:tc>
        <w:tc>
          <w:tcPr>
            <w:tcW w:w="4036" w:type="dxa"/>
          </w:tcPr>
          <w:p w14:paraId="45AC7693" w14:textId="77777777" w:rsidR="0052151B" w:rsidRPr="00336D40" w:rsidRDefault="0052151B" w:rsidP="003B604B">
            <w:pPr>
              <w:pStyle w:val="Lentelsantrat"/>
            </w:pPr>
            <w:r>
              <w:t>Reikšmė</w:t>
            </w:r>
          </w:p>
        </w:tc>
      </w:tr>
      <w:tr w:rsidR="0052151B" w:rsidRPr="00F56923" w14:paraId="7003AF18" w14:textId="77777777" w:rsidTr="003B604B">
        <w:trPr>
          <w:jc w:val="center"/>
        </w:trPr>
        <w:tc>
          <w:tcPr>
            <w:tcW w:w="2347" w:type="dxa"/>
          </w:tcPr>
          <w:p w14:paraId="34752D4B" w14:textId="69AEB937" w:rsidR="0052151B" w:rsidRPr="00336D40" w:rsidRDefault="006D4388" w:rsidP="003B604B">
            <w:pPr>
              <w:pStyle w:val="Lentelscels"/>
            </w:pPr>
            <w:r>
              <w:t>HeaderLabel</w:t>
            </w:r>
          </w:p>
        </w:tc>
        <w:tc>
          <w:tcPr>
            <w:tcW w:w="2689" w:type="dxa"/>
          </w:tcPr>
          <w:p w14:paraId="0E576479" w14:textId="5D632087" w:rsidR="0052151B" w:rsidRPr="00336D40" w:rsidRDefault="006D4388" w:rsidP="003B604B">
            <w:pPr>
              <w:pStyle w:val="Lentelscels"/>
            </w:pPr>
            <w:r>
              <w:t>Text</w:t>
            </w:r>
          </w:p>
        </w:tc>
        <w:tc>
          <w:tcPr>
            <w:tcW w:w="4036" w:type="dxa"/>
          </w:tcPr>
          <w:p w14:paraId="49B641B6" w14:textId="76D4C2B5" w:rsidR="0052151B" w:rsidRPr="00336D40" w:rsidRDefault="00C33E7D" w:rsidP="003B604B">
            <w:pPr>
              <w:pStyle w:val="Lentelscels"/>
            </w:pPr>
            <w:r>
              <w:t>LAB02 U16</w:t>
            </w:r>
          </w:p>
        </w:tc>
      </w:tr>
      <w:tr w:rsidR="0052151B" w:rsidRPr="00F56923" w14:paraId="4992EC58" w14:textId="77777777" w:rsidTr="003B604B">
        <w:trPr>
          <w:jc w:val="center"/>
        </w:trPr>
        <w:tc>
          <w:tcPr>
            <w:tcW w:w="2347" w:type="dxa"/>
          </w:tcPr>
          <w:p w14:paraId="58610C9A" w14:textId="6355548A" w:rsidR="006D4388" w:rsidRPr="00336D40" w:rsidRDefault="006D4388" w:rsidP="003B604B">
            <w:pPr>
              <w:pStyle w:val="Lentelscels"/>
            </w:pPr>
            <w:r>
              <w:t>Label1</w:t>
            </w:r>
          </w:p>
        </w:tc>
        <w:tc>
          <w:tcPr>
            <w:tcW w:w="2689" w:type="dxa"/>
          </w:tcPr>
          <w:p w14:paraId="1E2D448B" w14:textId="5101B5E0" w:rsidR="0052151B" w:rsidRPr="00336D40" w:rsidRDefault="00C33E7D" w:rsidP="003B604B">
            <w:pPr>
              <w:pStyle w:val="Lentelscels"/>
            </w:pPr>
            <w:r>
              <w:t>Text</w:t>
            </w:r>
          </w:p>
        </w:tc>
        <w:tc>
          <w:tcPr>
            <w:tcW w:w="4036" w:type="dxa"/>
          </w:tcPr>
          <w:p w14:paraId="49AB3EBE" w14:textId="4F393CC5" w:rsidR="0052151B" w:rsidRPr="00336D40" w:rsidRDefault="00C33E7D" w:rsidP="003B604B">
            <w:pPr>
              <w:pStyle w:val="Lentelscels"/>
            </w:pPr>
            <w:r>
              <w:t>Tax InfoU16a.txt:</w:t>
            </w:r>
          </w:p>
        </w:tc>
      </w:tr>
      <w:tr w:rsidR="0052151B" w:rsidRPr="00F56923" w14:paraId="43F30210" w14:textId="77777777" w:rsidTr="006D4388">
        <w:trPr>
          <w:trHeight w:val="344"/>
          <w:jc w:val="center"/>
        </w:trPr>
        <w:tc>
          <w:tcPr>
            <w:tcW w:w="2347" w:type="dxa"/>
          </w:tcPr>
          <w:p w14:paraId="2481C656" w14:textId="061BD204" w:rsidR="0052151B" w:rsidRPr="00336D40" w:rsidRDefault="006D4388" w:rsidP="003B604B">
            <w:pPr>
              <w:pStyle w:val="Lentelscels"/>
            </w:pPr>
            <w:r>
              <w:t>Label2</w:t>
            </w:r>
          </w:p>
        </w:tc>
        <w:tc>
          <w:tcPr>
            <w:tcW w:w="2689" w:type="dxa"/>
          </w:tcPr>
          <w:p w14:paraId="21A286F8" w14:textId="49AB320F" w:rsidR="0052151B" w:rsidRPr="00336D40" w:rsidRDefault="00C33E7D" w:rsidP="003B604B">
            <w:pPr>
              <w:pStyle w:val="Lentelscels"/>
            </w:pPr>
            <w:r>
              <w:t>Text</w:t>
            </w:r>
          </w:p>
        </w:tc>
        <w:tc>
          <w:tcPr>
            <w:tcW w:w="4036" w:type="dxa"/>
          </w:tcPr>
          <w:p w14:paraId="732094A2" w14:textId="653F0099" w:rsidR="006D4388" w:rsidRPr="00336D40" w:rsidRDefault="00C33E7D" w:rsidP="003B604B">
            <w:pPr>
              <w:pStyle w:val="Lentelscels"/>
            </w:pPr>
            <w:r>
              <w:t>Every Citizen Tax Data U16b:</w:t>
            </w:r>
          </w:p>
        </w:tc>
      </w:tr>
      <w:tr w:rsidR="006D4388" w:rsidRPr="00336D40" w14:paraId="4FBE810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8471534" w14:textId="7A16EF74" w:rsidR="006D4388" w:rsidRPr="00336D40" w:rsidRDefault="006D4388" w:rsidP="00C72546">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4A05212A" w14:textId="47AC419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1D627B7" w14:textId="00099B26" w:rsidR="006D4388" w:rsidRPr="00336D40" w:rsidRDefault="00C33E7D" w:rsidP="00C72546">
            <w:pPr>
              <w:pStyle w:val="Lentelscels"/>
            </w:pPr>
            <w:r>
              <w:t>U16a.txt Initial data:</w:t>
            </w:r>
          </w:p>
        </w:tc>
      </w:tr>
      <w:tr w:rsidR="006D4388" w:rsidRPr="00336D40" w14:paraId="4D977C22"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A69CD4D" w14:textId="1690BFB8" w:rsidR="006D4388" w:rsidRPr="00336D40" w:rsidRDefault="006D4388" w:rsidP="00C72546">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27F5ED4C" w14:textId="365C2288"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09D4CC9" w14:textId="00A50D28" w:rsidR="006D4388" w:rsidRPr="00336D40" w:rsidRDefault="00C33E7D" w:rsidP="00C72546">
            <w:pPr>
              <w:pStyle w:val="Lentelscels"/>
            </w:pPr>
            <w:r>
              <w:t>U16b.txt Initial data:</w:t>
            </w:r>
          </w:p>
        </w:tc>
      </w:tr>
      <w:tr w:rsidR="006D4388" w:rsidRPr="00336D40" w14:paraId="1423BA8B"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781F845" w14:textId="6ED6AE4D" w:rsidR="006D4388" w:rsidRPr="00336D40" w:rsidRDefault="006D4388" w:rsidP="00C72546">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601E59B0" w14:textId="246CFF3F"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763A0FD" w14:textId="2675E7D0" w:rsidR="006D4388" w:rsidRPr="00336D40" w:rsidRDefault="00C33E7D" w:rsidP="00C72546">
            <w:pPr>
              <w:pStyle w:val="Lentelscels"/>
            </w:pPr>
            <w:r>
              <w:t>All Citizen taxes over the months</w:t>
            </w:r>
          </w:p>
        </w:tc>
      </w:tr>
      <w:tr w:rsidR="006D4388" w:rsidRPr="00336D40" w14:paraId="1CB4C98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39B8158D" w14:textId="180400C6" w:rsidR="006D4388" w:rsidRPr="00336D40" w:rsidRDefault="006D4388" w:rsidP="00C72546">
            <w:pPr>
              <w:pStyle w:val="Lentelscels"/>
            </w:pPr>
            <w:r>
              <w:t>AverageTax</w:t>
            </w:r>
          </w:p>
        </w:tc>
        <w:tc>
          <w:tcPr>
            <w:tcW w:w="2689" w:type="dxa"/>
            <w:tcBorders>
              <w:top w:val="single" w:sz="4" w:space="0" w:color="auto"/>
              <w:left w:val="single" w:sz="4" w:space="0" w:color="auto"/>
              <w:bottom w:val="single" w:sz="4" w:space="0" w:color="auto"/>
              <w:right w:val="single" w:sz="4" w:space="0" w:color="auto"/>
            </w:tcBorders>
          </w:tcPr>
          <w:p w14:paraId="661F9EC2" w14:textId="0488E09E"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61A5ED4" w14:textId="662248D3" w:rsidR="006D4388" w:rsidRPr="00336D40" w:rsidRDefault="00C33E7D" w:rsidP="00C72546">
            <w:pPr>
              <w:pStyle w:val="Lentelscels"/>
            </w:pPr>
            <w:r>
              <w:rPr>
                <w:lang w:val="en-US"/>
              </w:rPr>
              <w:t>“”</w:t>
            </w:r>
          </w:p>
        </w:tc>
      </w:tr>
      <w:tr w:rsidR="006D4388" w:rsidRPr="00336D40" w14:paraId="76F14B5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EA30F36" w14:textId="2754CB46" w:rsidR="006D4388" w:rsidRPr="00336D40" w:rsidRDefault="006D4388" w:rsidP="00C72546">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8B710C" w14:textId="121DCC6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07C9872" w14:textId="156DBBC2" w:rsidR="006D4388" w:rsidRPr="00C33E7D" w:rsidRDefault="00C33E7D" w:rsidP="00C72546">
            <w:pPr>
              <w:pStyle w:val="Lentelscels"/>
              <w:rPr>
                <w:lang w:val="en-US"/>
              </w:rPr>
            </w:pPr>
            <w:r>
              <w:rPr>
                <w:lang w:val="en-US"/>
              </w:rPr>
              <w:t>“”</w:t>
            </w:r>
          </w:p>
        </w:tc>
      </w:tr>
      <w:tr w:rsidR="006D4388" w:rsidRPr="00336D40" w14:paraId="4F08BBB7"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1E53C07" w14:textId="484C9D30" w:rsidR="006D4388" w:rsidRPr="00336D40" w:rsidRDefault="006D4388" w:rsidP="00C72546">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723C9B27" w14:textId="1C365F33"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1A19135E" w14:textId="4CF48274" w:rsidR="006D4388" w:rsidRPr="00336D40" w:rsidRDefault="00C33E7D" w:rsidP="00C72546">
            <w:pPr>
              <w:pStyle w:val="Lentelscels"/>
            </w:pPr>
            <w:r>
              <w:t>Above Average Tax:</w:t>
            </w:r>
          </w:p>
        </w:tc>
      </w:tr>
      <w:tr w:rsidR="006D4388" w:rsidRPr="00336D40" w14:paraId="5E7963E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1D1628A9" w14:textId="1798FA0B" w:rsidR="006D4388" w:rsidRPr="00336D40" w:rsidRDefault="00C33E7D" w:rsidP="00C72546">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76229250" w14:textId="6CEEDAF7"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7540CBD" w14:textId="5676DEF6" w:rsidR="006D4388" w:rsidRPr="00336D40" w:rsidRDefault="00C33E7D" w:rsidP="00C72546">
            <w:pPr>
              <w:pStyle w:val="Lentelscels"/>
            </w:pPr>
            <w:r>
              <w:t>Filtered data:</w:t>
            </w:r>
          </w:p>
        </w:tc>
      </w:tr>
      <w:tr w:rsidR="006D4388" w:rsidRPr="00336D40" w14:paraId="54E092F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71FBA748" w14:textId="2A135724" w:rsidR="006D4388" w:rsidRPr="00336D40" w:rsidRDefault="00C33E7D" w:rsidP="00C72546">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5E4D5EBB" w14:textId="2253171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9380339" w14:textId="56D11344" w:rsidR="006D4388" w:rsidRPr="00336D40" w:rsidRDefault="00C33E7D" w:rsidP="00C72546">
            <w:pPr>
              <w:pStyle w:val="Lentelscels"/>
            </w:pPr>
            <w:r>
              <w:t>Tax Code:</w:t>
            </w:r>
          </w:p>
        </w:tc>
      </w:tr>
      <w:tr w:rsidR="006D4388" w:rsidRPr="00336D40" w14:paraId="2F75D29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674330D" w14:textId="73CDBC5D" w:rsidR="006D4388" w:rsidRPr="00336D40" w:rsidRDefault="00C33E7D" w:rsidP="00C72546">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72D76192" w14:textId="6748BE7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BC714CD" w14:textId="3B9CDFFE" w:rsidR="006D4388" w:rsidRPr="00336D40" w:rsidRDefault="00C33E7D" w:rsidP="00C72546">
            <w:pPr>
              <w:pStyle w:val="Lentelscels"/>
            </w:pPr>
            <w:r>
              <w:t>Month:</w:t>
            </w:r>
          </w:p>
        </w:tc>
      </w:tr>
    </w:tbl>
    <w:p w14:paraId="7344CDDB" w14:textId="77777777" w:rsidR="0052151B" w:rsidRDefault="0052151B" w:rsidP="0052151B">
      <w:pPr>
        <w:pStyle w:val="Heading2"/>
      </w:pPr>
      <w:bookmarkStart w:id="17" w:name="_Toc31703414"/>
      <w:r>
        <w:lastRenderedPageBreak/>
        <w:t>Klasių diagrama</w:t>
      </w:r>
      <w:bookmarkEnd w:id="17"/>
    </w:p>
    <w:p w14:paraId="319A346F" w14:textId="724D3AB9" w:rsidR="0052151B" w:rsidRDefault="00AF2C84" w:rsidP="00544184">
      <w:pPr>
        <w:jc w:val="left"/>
      </w:pPr>
      <w:r>
        <w:rPr>
          <w:noProof/>
        </w:rPr>
        <w:drawing>
          <wp:inline distT="0" distB="0" distL="0" distR="0" wp14:anchorId="0B9E97B0" wp14:editId="5EF1D93B">
            <wp:extent cx="5928360" cy="56248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705" cy="5627026"/>
                    </a:xfrm>
                    <a:prstGeom prst="rect">
                      <a:avLst/>
                    </a:prstGeom>
                    <a:noFill/>
                    <a:ln>
                      <a:noFill/>
                    </a:ln>
                  </pic:spPr>
                </pic:pic>
              </a:graphicData>
            </a:graphic>
          </wp:inline>
        </w:drawing>
      </w:r>
    </w:p>
    <w:p w14:paraId="03DA5321" w14:textId="77777777" w:rsidR="0052151B" w:rsidRDefault="0052151B" w:rsidP="0052151B"/>
    <w:p w14:paraId="69B3D36E" w14:textId="77777777" w:rsidR="0052151B" w:rsidRDefault="0052151B" w:rsidP="0052151B"/>
    <w:p w14:paraId="32C316E0" w14:textId="77777777" w:rsidR="0052151B" w:rsidRDefault="0052151B" w:rsidP="0052151B">
      <w:pPr>
        <w:pStyle w:val="Heading2"/>
      </w:pPr>
      <w:bookmarkStart w:id="18" w:name="_Toc31703415"/>
      <w:r>
        <w:t>Programos vartotojo vadovas</w:t>
      </w:r>
      <w:bookmarkEnd w:id="18"/>
    </w:p>
    <w:p w14:paraId="2B3B54C9" w14:textId="5BF3BC2E" w:rsidR="0052151B" w:rsidRDefault="00C33E7D" w:rsidP="001A5F5A">
      <w:r>
        <w:t>Jeigu neranda failų visų duombazėje, programa paprašo failų. Jeigu randa tik vieną pradinį failą, rodo tik jį ir prašo likusių failų. Kai abu failai atsiranda duombazėje, užkrauna skaičiavimus. A</w:t>
      </w:r>
      <w:r w:rsidR="00544184">
        <w:t>p</w:t>
      </w:r>
      <w:r>
        <w:t>skaičiuoja vidutinę mokesčių kainą, sumą visų ir individuali</w:t>
      </w:r>
      <w:r w:rsidR="00C05529">
        <w:t>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1E305A2C" w14:textId="77777777" w:rsidR="0052151B" w:rsidRPr="0052151B" w:rsidRDefault="0052151B" w:rsidP="0052151B"/>
    <w:p w14:paraId="3FFFFCF9" w14:textId="77777777" w:rsidR="0052151B" w:rsidRPr="00844988" w:rsidRDefault="0052151B" w:rsidP="0052151B">
      <w:pPr>
        <w:pStyle w:val="Heading2"/>
      </w:pPr>
      <w:bookmarkStart w:id="19" w:name="_Toc31703416"/>
      <w:r w:rsidRPr="00844988">
        <w:t>Programos tekstas</w:t>
      </w:r>
      <w:bookmarkEnd w:id="19"/>
    </w:p>
    <w:p w14:paraId="186F7283" w14:textId="4EBD1C6F" w:rsidR="005931DC" w:rsidRDefault="005931DC" w:rsidP="0052151B">
      <w:pPr>
        <w:pStyle w:val="Programostekstas"/>
      </w:pPr>
      <w:r>
        <w:t>CitizenData.cs:</w:t>
      </w:r>
    </w:p>
    <w:p w14:paraId="3E81AD7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using</w:t>
      </w:r>
      <w:r>
        <w:rPr>
          <w:rFonts w:ascii="Cascadia Mono" w:hAnsi="Cascadia Mono" w:cs="Cascadia Mono"/>
          <w:color w:val="000000"/>
          <w:sz w:val="19"/>
          <w:szCs w:val="19"/>
          <w:lang w:val="en-US" w:eastAsia="lt-LT"/>
        </w:rPr>
        <w:t xml:space="preserve"> System;</w:t>
      </w:r>
    </w:p>
    <w:p w14:paraId="0FE80CA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43AA1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68476B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6E3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42610A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E2B2C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6F0B3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27608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AF1A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static class for helper functions</w:t>
      </w:r>
    </w:p>
    <w:p w14:paraId="38A0F2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828F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58B8CA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3A028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809D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39A05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7AC8201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84D1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04763F6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476AFEC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6EBCE02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 CreateCitizenData(Tax TaxList, CitizenTax citizenTaxList)</w:t>
      </w:r>
    </w:p>
    <w:p w14:paraId="5EEFF3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4C7D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w:t>
      </w:r>
    </w:p>
    <w:p w14:paraId="2F89155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(citizenTaxList.Begin(); citizenTaxList.Exist(); citizenTaxList.Next())</w:t>
      </w:r>
    </w:p>
    <w:p w14:paraId="390495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FD5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citizenTaxData = citizenTaxList.Get();</w:t>
      </w:r>
    </w:p>
    <w:p w14:paraId="0E79D7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(TaxList.Begin(); TaxList.Exist(); TaxList.Next())</w:t>
      </w:r>
    </w:p>
    <w:p w14:paraId="7342F08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2AC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taxData = TaxList.Get();</w:t>
      </w:r>
    </w:p>
    <w:p w14:paraId="6970D1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(citizenTaxData.TaxCode == taxData.TaxCode)</w:t>
      </w:r>
    </w:p>
    <w:p w14:paraId="28114AD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7140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citizens.AddMoney(citizenTaxData.LastName, citizenTaxData.FirstName, citizenTaxData.Address,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25B998E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2CD4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E3FD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8A42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3592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4D98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37D181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42D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0E3DC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65FF5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2E6D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CF8DAE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A986BF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Citizen.cs:</w:t>
      </w:r>
    </w:p>
    <w:p w14:paraId="3FC4D16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931B6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32C09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1318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F2A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7B047F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6AD25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896CA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121B04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9927C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98E1A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w:t>
      </w:r>
    </w:p>
    <w:p w14:paraId="131599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9BDD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w:t>
      </w:r>
    </w:p>
    <w:p w14:paraId="7C93608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EA12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7AE6B9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06E8F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2C9600D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1AA6F6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8186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Construcotr</w:t>
      </w:r>
    </w:p>
    <w:p w14:paraId="4E155D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4A49B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head</w:t>
      </w:r>
      <w:r>
        <w:rPr>
          <w:rFonts w:ascii="Consolas" w:hAnsi="Consolas" w:cs="Consolas"/>
          <w:color w:val="808080"/>
          <w:sz w:val="19"/>
          <w:szCs w:val="19"/>
          <w:lang w:eastAsia="lt-LT"/>
        </w:rPr>
        <w:t>"&gt;&lt;/param&gt;</w:t>
      </w:r>
    </w:p>
    <w:p w14:paraId="59F63B1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tail</w:t>
      </w:r>
      <w:r>
        <w:rPr>
          <w:rFonts w:ascii="Consolas" w:hAnsi="Consolas" w:cs="Consolas"/>
          <w:color w:val="808080"/>
          <w:sz w:val="19"/>
          <w:szCs w:val="19"/>
          <w:lang w:eastAsia="lt-LT"/>
        </w:rPr>
        <w:t>"&gt;&lt;/param&gt;</w:t>
      </w:r>
    </w:p>
    <w:p w14:paraId="5646582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w:t>
      </w:r>
    </w:p>
    <w:p w14:paraId="63B14F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302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F834C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B15BE9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C83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8573B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B5186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6415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3BB4C4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20D2EC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56BCAF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F9C30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45ED0C1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31F68B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5A5C2F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D86BC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54EA0C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31E9B9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6E711E2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p>
    <w:p w14:paraId="049EAA3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5F4D71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EDA3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AAB8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C456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Citizen with keys</w:t>
      </w:r>
    </w:p>
    <w:p w14:paraId="357F57D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A6BC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Citizen</w:t>
      </w:r>
      <w:r>
        <w:rPr>
          <w:rFonts w:ascii="Consolas" w:hAnsi="Consolas" w:cs="Consolas"/>
          <w:color w:val="808080"/>
          <w:sz w:val="19"/>
          <w:szCs w:val="19"/>
          <w:lang w:eastAsia="lt-LT"/>
        </w:rPr>
        <w:t>&lt;/param&gt;</w:t>
      </w:r>
    </w:p>
    <w:p w14:paraId="34E5E8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 of Citizen</w:t>
      </w:r>
      <w:r>
        <w:rPr>
          <w:rFonts w:ascii="Consolas" w:hAnsi="Consolas" w:cs="Consolas"/>
          <w:color w:val="808080"/>
          <w:sz w:val="19"/>
          <w:szCs w:val="19"/>
          <w:lang w:eastAsia="lt-LT"/>
        </w:rPr>
        <w:t>&lt;/param&gt;</w:t>
      </w:r>
    </w:p>
    <w:p w14:paraId="730988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 of citizen</w:t>
      </w:r>
      <w:r>
        <w:rPr>
          <w:rFonts w:ascii="Consolas" w:hAnsi="Consolas" w:cs="Consolas"/>
          <w:color w:val="808080"/>
          <w:sz w:val="19"/>
          <w:szCs w:val="19"/>
          <w:lang w:eastAsia="lt-LT"/>
        </w:rPr>
        <w:t>&lt;/param&gt;</w:t>
      </w:r>
    </w:p>
    <w:p w14:paraId="4FC580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6E50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w:t>
      </w:r>
    </w:p>
    <w:p w14:paraId="7B96C3F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E82C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Citizen exists, adds sum to his current balance</w:t>
      </w:r>
    </w:p>
    <w:p w14:paraId="2305C1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(Begin(); Exist(); Next())</w:t>
      </w:r>
    </w:p>
    <w:p w14:paraId="2ED8A7B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6EC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curr = Get();</w:t>
      </w:r>
    </w:p>
    <w:p w14:paraId="46CCB0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(curr.LastName == lastName &amp;&amp; curr.FirstName == firstName &amp;&amp; curr.Address == address)</w:t>
      </w:r>
    </w:p>
    <w:p w14:paraId="35A517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9F5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w:t>
      </w:r>
    </w:p>
    <w:p w14:paraId="76C179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4CDB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9D2F8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B34CB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DF9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DCC5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4DA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CitizenData to Citizen Linked List</w:t>
      </w:r>
    </w:p>
    <w:p w14:paraId="4B7CB3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9EEE82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object</w:t>
      </w:r>
      <w:r>
        <w:rPr>
          <w:rFonts w:ascii="Consolas" w:hAnsi="Consolas" w:cs="Consolas"/>
          <w:color w:val="808080"/>
          <w:sz w:val="19"/>
          <w:szCs w:val="19"/>
          <w:lang w:eastAsia="lt-LT"/>
        </w:rPr>
        <w:t>&lt;/param&gt;</w:t>
      </w:r>
    </w:p>
    <w:p w14:paraId="2D4BC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internal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Add(CitizenData data)</w:t>
      </w:r>
    </w:p>
    <w:p w14:paraId="5069B3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339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No citizen was found, adds the citizen to Linked List</w:t>
      </w:r>
    </w:p>
    <w:p w14:paraId="369E26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C2D3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F042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530A3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560766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E3D8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403A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658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7CB50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4DE000C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AD4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0AA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B02A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C55C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citiznens from linked list who payed belove average taxes</w:t>
      </w:r>
    </w:p>
    <w:p w14:paraId="5252CF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F769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w:t>
      </w:r>
    </w:p>
    <w:p w14:paraId="27A8CA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7F8C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4470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DA1E2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67EA1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2B8CA1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4D1FF5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 = GetAverage();</w:t>
      </w:r>
    </w:p>
    <w:p w14:paraId="5E293C7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0084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1DE9D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41F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(curr.Data.TaxSum &lt; average)</w:t>
      </w:r>
    </w:p>
    <w:p w14:paraId="0140B7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AEBE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5FF9AF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8C13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9435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BD6D54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034F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27BDE3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3AC67B9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80D9B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2C93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2554E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RemoveUnderAverageHead(average);</w:t>
      </w:r>
    </w:p>
    <w:p w14:paraId="0935E8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ResetTail();</w:t>
      </w:r>
    </w:p>
    <w:p w14:paraId="741B8E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3D82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B9BC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8D7E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head/start of linked list is below average. If true removes</w:t>
      </w:r>
    </w:p>
    <w:p w14:paraId="41328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97D46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average</w:t>
      </w:r>
      <w:r>
        <w:rPr>
          <w:rFonts w:ascii="Consolas" w:hAnsi="Consolas" w:cs="Consolas"/>
          <w:color w:val="808080"/>
          <w:sz w:val="19"/>
          <w:szCs w:val="19"/>
          <w:lang w:eastAsia="lt-LT"/>
        </w:rPr>
        <w:t>"&gt;</w:t>
      </w:r>
      <w:r>
        <w:rPr>
          <w:rFonts w:ascii="Consolas" w:hAnsi="Consolas" w:cs="Consolas"/>
          <w:color w:val="008000"/>
          <w:sz w:val="19"/>
          <w:szCs w:val="19"/>
          <w:lang w:eastAsia="lt-LT"/>
        </w:rPr>
        <w:t>Average tax sum of a citizen</w:t>
      </w:r>
      <w:r>
        <w:rPr>
          <w:rFonts w:ascii="Consolas" w:hAnsi="Consolas" w:cs="Consolas"/>
          <w:color w:val="808080"/>
          <w:sz w:val="19"/>
          <w:szCs w:val="19"/>
          <w:lang w:eastAsia="lt-LT"/>
        </w:rPr>
        <w:t>&lt;/param&gt;</w:t>
      </w:r>
    </w:p>
    <w:p w14:paraId="65FCF4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RemoveUnderAverageHead(</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w:t>
      </w:r>
    </w:p>
    <w:p w14:paraId="342C22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082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71D447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(curr.Data.TaxSum &lt; average)</w:t>
      </w:r>
    </w:p>
    <w:p w14:paraId="77D440C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68F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06F8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74FF8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5D7B8B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A4775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82FF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7F634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tail after removing elements</w:t>
      </w:r>
    </w:p>
    <w:p w14:paraId="41104E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949ED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ResetTail()</w:t>
      </w:r>
    </w:p>
    <w:p w14:paraId="459F8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375AB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AA120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26ED3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FC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CDE37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13F6670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DB3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D4879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9618F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C478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251E72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1CCD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curr;</w:t>
      </w:r>
    </w:p>
    <w:p w14:paraId="1AFFEDC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511E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0B9A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3881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total amount citizens payed for taxes</w:t>
      </w:r>
    </w:p>
    <w:p w14:paraId="28D5E2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57E8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378B2D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w:t>
      </w:r>
    </w:p>
    <w:p w14:paraId="715F9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C923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6921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0C8D650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A0D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A7AF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7E068BB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5C2BB17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514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sum;</w:t>
      </w:r>
    </w:p>
    <w:p w14:paraId="5C3FAB7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A30F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8B6FE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GetAverage()</w:t>
      </w:r>
    </w:p>
    <w:p w14:paraId="7B517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117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136C891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45D2DC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456191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1DC9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BDE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38175E4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7387D1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3C86D9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D096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3E55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0)</w:t>
      </w:r>
    </w:p>
    <w:p w14:paraId="4A6A0D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618CAD3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CDF09C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)sum / i;</w:t>
      </w:r>
    </w:p>
    <w:p w14:paraId="4387D4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02CDB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9BD8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D39E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citizens who did not pay taxes specified month</w:t>
      </w:r>
    </w:p>
    <w:p w14:paraId="2E6232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3DCF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Tax Code of the tax</w:t>
      </w:r>
      <w:r>
        <w:rPr>
          <w:rFonts w:ascii="Consolas" w:hAnsi="Consolas" w:cs="Consolas"/>
          <w:color w:val="808080"/>
          <w:sz w:val="19"/>
          <w:szCs w:val="19"/>
          <w:lang w:eastAsia="lt-LT"/>
        </w:rPr>
        <w:t>&lt;/param&gt;</w:t>
      </w:r>
    </w:p>
    <w:p w14:paraId="465B3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Specified Month </w:t>
      </w:r>
      <w:r>
        <w:rPr>
          <w:rFonts w:ascii="Consolas" w:hAnsi="Consolas" w:cs="Consolas"/>
          <w:color w:val="808080"/>
          <w:sz w:val="19"/>
          <w:szCs w:val="19"/>
          <w:lang w:eastAsia="lt-LT"/>
        </w:rPr>
        <w:t>&lt;/param&gt;</w:t>
      </w:r>
    </w:p>
    <w:p w14:paraId="33ECE6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see what citizen payed what tax at the specified month</w:t>
      </w:r>
      <w:r>
        <w:rPr>
          <w:rFonts w:ascii="Consolas" w:hAnsi="Consolas" w:cs="Consolas"/>
          <w:color w:val="808080"/>
          <w:sz w:val="19"/>
          <w:szCs w:val="19"/>
          <w:lang w:eastAsia="lt-LT"/>
        </w:rPr>
        <w:t>&lt;/param&gt;</w:t>
      </w:r>
    </w:p>
    <w:p w14:paraId="2255B1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4C8276E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18839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7DF5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A53414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56FC34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791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55782E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7E92B6E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805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EA202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4DD7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6D4C7B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3D1A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0B9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39544C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1F68E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C4AC8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61C42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44D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427B4C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0F44C0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AC0C7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66FC4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3EA3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RemoveWhoDidNotPayTaxHead(taxCode, month, data);</w:t>
      </w:r>
    </w:p>
    <w:p w14:paraId="7C270B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ResetTail();</w:t>
      </w:r>
    </w:p>
    <w:p w14:paraId="00F5AA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C248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8A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777B9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CCA8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first/start/head element of the linked list if the tax was paid</w:t>
      </w:r>
    </w:p>
    <w:p w14:paraId="3A6CA2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602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specified tax</w:t>
      </w:r>
      <w:r>
        <w:rPr>
          <w:rFonts w:ascii="Consolas" w:hAnsi="Consolas" w:cs="Consolas"/>
          <w:color w:val="808080"/>
          <w:sz w:val="19"/>
          <w:szCs w:val="19"/>
          <w:lang w:eastAsia="lt-LT"/>
        </w:rPr>
        <w:t>&lt;/param&gt;</w:t>
      </w:r>
    </w:p>
    <w:p w14:paraId="39D84E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specified month to check</w:t>
      </w:r>
      <w:r>
        <w:rPr>
          <w:rFonts w:ascii="Consolas" w:hAnsi="Consolas" w:cs="Consolas"/>
          <w:color w:val="808080"/>
          <w:sz w:val="19"/>
          <w:szCs w:val="19"/>
          <w:lang w:eastAsia="lt-LT"/>
        </w:rPr>
        <w:t>&lt;/param&gt;</w:t>
      </w:r>
    </w:p>
    <w:p w14:paraId="3A506E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check if the first element of the linked list payed for taxes</w:t>
      </w:r>
      <w:r>
        <w:rPr>
          <w:rFonts w:ascii="Consolas" w:hAnsi="Consolas" w:cs="Consolas"/>
          <w:color w:val="808080"/>
          <w:sz w:val="19"/>
          <w:szCs w:val="19"/>
          <w:lang w:eastAsia="lt-LT"/>
        </w:rPr>
        <w:t>&lt;/param&gt;</w:t>
      </w:r>
    </w:p>
    <w:p w14:paraId="3AA4D6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RemoveWhoDidNotPayTaxHead(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60D3D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6DFC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8845F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79406C5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78A0D6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18F6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657FB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6B56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38EA14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338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A51B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E53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A52D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LinkedList A-Z using keys: address, last name, first name. Does data swap instead of pointers.</w:t>
      </w:r>
    </w:p>
    <w:p w14:paraId="47C84E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660E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684AFC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BD94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timer = head;</w:t>
      </w:r>
    </w:p>
    <w:p w14:paraId="46FB8D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(timer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7502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423E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541EF7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next = head.next;</w:t>
      </w:r>
    </w:p>
    <w:p w14:paraId="5D8BA76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A2F7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0FA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(curr.Data.CompareTo(next.Data) &gt; 0)</w:t>
      </w:r>
    </w:p>
    <w:p w14:paraId="6485A64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8DE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curr.SwapData(next);</w:t>
      </w:r>
    </w:p>
    <w:p w14:paraId="6498B6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AED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next;</w:t>
      </w:r>
    </w:p>
    <w:p w14:paraId="3F8BB9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next.next;</w:t>
      </w:r>
    </w:p>
    <w:p w14:paraId="6E54EE3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42FA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timer = timer.next;</w:t>
      </w:r>
    </w:p>
    <w:p w14:paraId="638E615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3951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04D1D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F3C6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0C637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5011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to be used to save every citizen seperately </w:t>
      </w:r>
    </w:p>
    <w:p w14:paraId="2CCCF1E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6879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3BFD29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1DE8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87C39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0BBEEB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C1C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00295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533E5F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D8C4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pointer</w:t>
      </w:r>
      <w:r>
        <w:rPr>
          <w:rFonts w:ascii="Consolas" w:hAnsi="Consolas" w:cs="Consolas"/>
          <w:color w:val="808080"/>
          <w:sz w:val="19"/>
          <w:szCs w:val="19"/>
          <w:lang w:eastAsia="lt-LT"/>
        </w:rPr>
        <w:t>&lt;/param&gt;</w:t>
      </w:r>
    </w:p>
    <w:p w14:paraId="08FD59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Node(CitizenData data, Node _next)</w:t>
      </w:r>
    </w:p>
    <w:p w14:paraId="7A6E592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EA7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28544D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4540427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42B67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F72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FA7A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Swaps the DATA, keeps the pointers</w:t>
      </w:r>
    </w:p>
    <w:p w14:paraId="6CC2AD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7D2B7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node to be swapped with</w:t>
      </w:r>
      <w:r>
        <w:rPr>
          <w:rFonts w:ascii="Consolas" w:hAnsi="Consolas" w:cs="Consolas"/>
          <w:color w:val="808080"/>
          <w:sz w:val="19"/>
          <w:szCs w:val="19"/>
          <w:lang w:eastAsia="lt-LT"/>
        </w:rPr>
        <w:t>&lt;/param&gt;</w:t>
      </w:r>
    </w:p>
    <w:p w14:paraId="73F87B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SwapData(Node other)</w:t>
      </w:r>
    </w:p>
    <w:p w14:paraId="1E96466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757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temp = Data;</w:t>
      </w:r>
    </w:p>
    <w:p w14:paraId="487356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other.Data;</w:t>
      </w:r>
    </w:p>
    <w:p w14:paraId="0BD20E1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other.Data = temp;</w:t>
      </w:r>
    </w:p>
    <w:p w14:paraId="14731B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F443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D981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4764E" w14:textId="023FC75F" w:rsidR="00A559EF" w:rsidRDefault="003B2727" w:rsidP="003B2727">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6C1B5181" w14:textId="77777777" w:rsidR="003B2727" w:rsidRDefault="003B2727" w:rsidP="00A559EF">
      <w:pPr>
        <w:spacing w:after="0" w:line="240" w:lineRule="auto"/>
        <w:ind w:firstLine="0"/>
        <w:jc w:val="left"/>
        <w:rPr>
          <w:rFonts w:ascii="Cascadia Mono" w:hAnsi="Cascadia Mono" w:cs="Cascadia Mono"/>
          <w:color w:val="000000"/>
          <w:sz w:val="19"/>
          <w:szCs w:val="19"/>
          <w:lang w:val="en-US" w:eastAsia="lt-LT"/>
        </w:rPr>
      </w:pPr>
    </w:p>
    <w:p w14:paraId="0C32769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CitizenTaxData.cs:</w:t>
      </w:r>
    </w:p>
    <w:p w14:paraId="7756A44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9F694D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3B8692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04A6B25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A1598C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799352A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D69F4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7BA8E25E"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9013B3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p>
    <w:p w14:paraId="5F498B9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7DEFB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60EA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E1AFAA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C0FB5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1BCB7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FD8BC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8C4AF9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C9181C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BCF0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B1704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3E2CDA2A"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BA41A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597610B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16D17C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7135DD1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3A6FDD9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709433F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taxAmount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009B0D6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w:t>
      </w:r>
    </w:p>
    <w:p w14:paraId="575D435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ED392C"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3AB726C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1F565E7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F7265A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72B2858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TaxAmount = taxAmount;</w:t>
      </w:r>
    </w:p>
    <w:p w14:paraId="45B90E9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71979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D14271"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EA09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5E92F1B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5073F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77DAD3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9D7D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8A1EE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D189C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A3F70B" w14:textId="4F5ABE55" w:rsidR="00BB2585" w:rsidRDefault="00BB2585" w:rsidP="00BB2585">
      <w:pPr>
        <w:spacing w:after="0" w:line="240" w:lineRule="auto"/>
        <w:ind w:firstLine="0"/>
        <w:jc w:val="left"/>
        <w:rPr>
          <w:rFonts w:ascii="Cascadia Mono" w:hAnsi="Cascadia Mono" w:cs="Cascadia Mono"/>
          <w:color w:val="0000FF"/>
          <w:sz w:val="19"/>
          <w:szCs w:val="19"/>
          <w:lang w:val="en-US" w:eastAsia="lt-LT"/>
        </w:rPr>
      </w:pPr>
    </w:p>
    <w:p w14:paraId="6744B298" w14:textId="77777777" w:rsidR="00DF62DD" w:rsidRDefault="00DF62DD" w:rsidP="00BB2585">
      <w:pPr>
        <w:spacing w:after="0" w:line="240" w:lineRule="auto"/>
        <w:ind w:firstLine="0"/>
        <w:jc w:val="left"/>
        <w:rPr>
          <w:rFonts w:ascii="Cascadia Mono" w:hAnsi="Cascadia Mono" w:cs="Cascadia Mono"/>
          <w:color w:val="000000"/>
          <w:sz w:val="19"/>
          <w:szCs w:val="19"/>
          <w:lang w:val="en-US" w:eastAsia="lt-LT"/>
        </w:rPr>
      </w:pPr>
    </w:p>
    <w:p w14:paraId="013CA2F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CitizenTax.cs:</w:t>
      </w:r>
    </w:p>
    <w:p w14:paraId="0530926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82B669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40BFBF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System.Collections.Generic;</w:t>
      </w:r>
    </w:p>
    <w:p w14:paraId="7ACCDF6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4767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6061CF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34F4B6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0C9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6274BF6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3DF0D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F06C45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 meant to store name and how much the individual payed for taxe</w:t>
      </w:r>
    </w:p>
    <w:p w14:paraId="11A6F6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5BBA3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CitizenTax</w:t>
      </w:r>
    </w:p>
    <w:p w14:paraId="53039A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7C8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EC0329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E62F4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053D2F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4E1F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0D1ED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3165D10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1039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w:t>
      </w:r>
    </w:p>
    <w:p w14:paraId="4B8B31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8BEB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CEA4D4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3A25C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B05E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20107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element to Linked List</w:t>
      </w:r>
    </w:p>
    <w:p w14:paraId="64255F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DE03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w:t>
      </w:r>
      <w:r>
        <w:rPr>
          <w:rFonts w:ascii="Consolas" w:hAnsi="Consolas" w:cs="Consolas"/>
          <w:color w:val="808080"/>
          <w:sz w:val="19"/>
          <w:szCs w:val="19"/>
          <w:lang w:eastAsia="lt-LT"/>
        </w:rPr>
        <w:t>&lt;/param&gt;</w:t>
      </w:r>
    </w:p>
    <w:p w14:paraId="4829ED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w:t>
      </w:r>
      <w:r>
        <w:rPr>
          <w:rFonts w:ascii="Consolas" w:hAnsi="Consolas" w:cs="Consolas"/>
          <w:color w:val="808080"/>
          <w:sz w:val="19"/>
          <w:szCs w:val="19"/>
          <w:lang w:eastAsia="lt-LT"/>
        </w:rPr>
        <w:t>&lt;/param&gt;</w:t>
      </w:r>
    </w:p>
    <w:p w14:paraId="0B97F7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w:t>
      </w:r>
      <w:r>
        <w:rPr>
          <w:rFonts w:ascii="Consolas" w:hAnsi="Consolas" w:cs="Consolas"/>
          <w:color w:val="808080"/>
          <w:sz w:val="19"/>
          <w:szCs w:val="19"/>
          <w:lang w:eastAsia="lt-LT"/>
        </w:rPr>
        <w:t>&lt;/param&gt;</w:t>
      </w:r>
    </w:p>
    <w:p w14:paraId="5FFCFCB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077922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w:t>
      </w:r>
      <w:r>
        <w:rPr>
          <w:rFonts w:ascii="Consolas" w:hAnsi="Consolas" w:cs="Consolas"/>
          <w:color w:val="808080"/>
          <w:sz w:val="19"/>
          <w:szCs w:val="19"/>
          <w:lang w:eastAsia="lt-LT"/>
        </w:rPr>
        <w:t>&lt;/param&gt;</w:t>
      </w:r>
    </w:p>
    <w:p w14:paraId="4D3CA08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taxAmount</w:t>
      </w:r>
      <w:r>
        <w:rPr>
          <w:rFonts w:ascii="Consolas" w:hAnsi="Consolas" w:cs="Consolas"/>
          <w:color w:val="808080"/>
          <w:sz w:val="19"/>
          <w:szCs w:val="19"/>
          <w:lang w:eastAsia="lt-LT"/>
        </w:rPr>
        <w:t>"&gt;</w:t>
      </w:r>
      <w:r>
        <w:rPr>
          <w:rFonts w:ascii="Consolas" w:hAnsi="Consolas" w:cs="Consolas"/>
          <w:color w:val="008000"/>
          <w:sz w:val="19"/>
          <w:szCs w:val="19"/>
          <w:lang w:eastAsia="lt-LT"/>
        </w:rPr>
        <w:t>Tax Amount</w:t>
      </w:r>
      <w:r>
        <w:rPr>
          <w:rFonts w:ascii="Consolas" w:hAnsi="Consolas" w:cs="Consolas"/>
          <w:color w:val="808080"/>
          <w:sz w:val="19"/>
          <w:szCs w:val="19"/>
          <w:lang w:eastAsia="lt-LT"/>
        </w:rPr>
        <w:t>&lt;/param&gt;</w:t>
      </w:r>
    </w:p>
    <w:p w14:paraId="29E746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Add(CitizenTaxData data)</w:t>
      </w:r>
    </w:p>
    <w:p w14:paraId="2879B6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490F2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D7E2A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1EE8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2B9FEC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447055B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508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67C4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AB9E3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2BBD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CD6D2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29E0DAE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3B1E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EFE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4FD3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121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0469B9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F2574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A0B2DC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9E76C0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5E29233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6B399FF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1CB9D70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207A6E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13F49B7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29FE16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13C165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Get()</w:t>
      </w:r>
    </w:p>
    <w:p w14:paraId="7D5FA13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8B879E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2A1C6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FF1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of the specified citizen has payed</w:t>
      </w:r>
    </w:p>
    <w:p w14:paraId="271DBAE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9846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Tax Company</w:t>
      </w:r>
      <w:r>
        <w:rPr>
          <w:rFonts w:ascii="Consolas" w:hAnsi="Consolas" w:cs="Consolas"/>
          <w:color w:val="808080"/>
          <w:sz w:val="19"/>
          <w:szCs w:val="19"/>
          <w:lang w:eastAsia="lt-LT"/>
        </w:rPr>
        <w:t>&lt;/param&gt;</w:t>
      </w:r>
    </w:p>
    <w:p w14:paraId="7EDC20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5DC4B94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the citizen</w:t>
      </w:r>
      <w:r>
        <w:rPr>
          <w:rFonts w:ascii="Consolas" w:hAnsi="Consolas" w:cs="Consolas"/>
          <w:color w:val="808080"/>
          <w:sz w:val="19"/>
          <w:szCs w:val="19"/>
          <w:lang w:eastAsia="lt-LT"/>
        </w:rPr>
        <w:t>&lt;/param&gt;</w:t>
      </w:r>
    </w:p>
    <w:p w14:paraId="5F05B1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First Name of the citizen</w:t>
      </w:r>
      <w:r>
        <w:rPr>
          <w:rFonts w:ascii="Consolas" w:hAnsi="Consolas" w:cs="Consolas"/>
          <w:color w:val="808080"/>
          <w:sz w:val="19"/>
          <w:szCs w:val="19"/>
          <w:lang w:eastAsia="lt-LT"/>
        </w:rPr>
        <w:t>&lt;/param&gt;</w:t>
      </w:r>
    </w:p>
    <w:p w14:paraId="78730AD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citizen has payed for specified tax on specified month, false if the citizen did not</w:t>
      </w:r>
      <w:r>
        <w:rPr>
          <w:rFonts w:ascii="Consolas" w:hAnsi="Consolas" w:cs="Consolas"/>
          <w:color w:val="808080"/>
          <w:sz w:val="19"/>
          <w:szCs w:val="19"/>
          <w:lang w:eastAsia="lt-LT"/>
        </w:rPr>
        <w:t>&lt;/returns&gt;</w:t>
      </w:r>
    </w:p>
    <w:p w14:paraId="7072C45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CitizenPayed(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w:t>
      </w:r>
    </w:p>
    <w:p w14:paraId="7DE27A3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7891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07230B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7C3C1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9E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(curr.Data.LastName == lastName &amp;&amp; curr.Data.FirstName == firstName &amp;&amp; curr.Data.Month == month &amp;&amp; curr.Data.TaxCode == taxCode)</w:t>
      </w:r>
    </w:p>
    <w:p w14:paraId="316FA1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The Person paid for the month</w:t>
      </w:r>
    </w:p>
    <w:p w14:paraId="228B98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71F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F7E1F4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820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C320E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2AC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5567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7E7F2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object for CitizenTaxData</w:t>
      </w:r>
    </w:p>
    <w:p w14:paraId="17E0A3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DB4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62F3570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2C5FBFD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04EF8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0A5702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CBD05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04B3C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0A72DF0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E1AB8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Pointer to CitizenTaxData object</w:t>
      </w:r>
      <w:r>
        <w:rPr>
          <w:rFonts w:ascii="Consolas" w:hAnsi="Consolas" w:cs="Consolas"/>
          <w:color w:val="808080"/>
          <w:sz w:val="19"/>
          <w:szCs w:val="19"/>
          <w:lang w:eastAsia="lt-LT"/>
        </w:rPr>
        <w:t>&lt;/param&gt;</w:t>
      </w:r>
    </w:p>
    <w:p w14:paraId="337E8AE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Node(CitizenTaxData data, Node _next)</w:t>
      </w:r>
    </w:p>
    <w:p w14:paraId="18A280A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2D5E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408A8A6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1DED539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D63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D32C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18EA1D" w14:textId="126468AC" w:rsidR="00BB2585" w:rsidRDefault="000C24A2" w:rsidP="000C24A2">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2D77D1D3" w14:textId="77777777" w:rsidR="000C24A2" w:rsidRDefault="000C24A2" w:rsidP="00BB2585">
      <w:pPr>
        <w:spacing w:after="0" w:line="240" w:lineRule="auto"/>
        <w:ind w:firstLine="0"/>
        <w:jc w:val="left"/>
        <w:rPr>
          <w:rFonts w:ascii="Cascadia Mono" w:hAnsi="Cascadia Mono" w:cs="Cascadia Mono"/>
          <w:color w:val="000000"/>
          <w:sz w:val="19"/>
          <w:szCs w:val="19"/>
          <w:lang w:val="en-US" w:eastAsia="lt-LT"/>
        </w:rPr>
      </w:pPr>
    </w:p>
    <w:p w14:paraId="01C1081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TaxData.cs:</w:t>
      </w:r>
    </w:p>
    <w:p w14:paraId="0C563C4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79FFA6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F5700F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47CDB8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A1DE2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85E1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62B7E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DB0F8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30AB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6CE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TaxData object to be inherited by Tax object</w:t>
      </w:r>
    </w:p>
    <w:p w14:paraId="6ABBC91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1DB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p>
    <w:p w14:paraId="2CFC1BB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C0F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ADC61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58A3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0B4B7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F825B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CAE5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BC2C15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805D0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"&gt;&lt;/param&gt;</w:t>
      </w:r>
    </w:p>
    <w:p w14:paraId="7C7EC7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taxName</w:t>
      </w:r>
      <w:r>
        <w:rPr>
          <w:rFonts w:ascii="Cascadia Mono" w:hAnsi="Cascadia Mono" w:cs="Cascadia Mono"/>
          <w:color w:val="808080"/>
          <w:sz w:val="19"/>
          <w:szCs w:val="19"/>
          <w:lang w:val="en-US" w:eastAsia="lt-LT"/>
        </w:rPr>
        <w:t>"&gt;&lt;/param&gt;</w:t>
      </w:r>
    </w:p>
    <w:p w14:paraId="26AE513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086F88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39D53D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4AD88C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5065C27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TaxName = taxName;</w:t>
      </w:r>
    </w:p>
    <w:p w14:paraId="6AE321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678FD2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943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3391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5EBBC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7D5647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1F10A3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47213B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60E8999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59516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B94DF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5F0B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C9CA9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50E2B8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2FDA1E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Tax.cs:</w:t>
      </w:r>
    </w:p>
    <w:p w14:paraId="39C8CCD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52B0C7F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2F3DD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73BD1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3293FB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07E4A1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7EC27F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C54A7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00C702D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DC3ACE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Tax</w:t>
      </w:r>
    </w:p>
    <w:p w14:paraId="06CCA4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BDC05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1899A7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26F853B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1FAFCCE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w:t>
      </w:r>
    </w:p>
    <w:p w14:paraId="365469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5A54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2AC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F705B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7D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EF4A8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6E0C3EC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D0D7D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4F550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020B551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07CB15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15128AF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036A01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4D155F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3DDC8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5143A2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2ABF87A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Get()</w:t>
      </w:r>
    </w:p>
    <w:p w14:paraId="10C43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38E5D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43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A5A49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price of the tax of a single use</w:t>
      </w:r>
    </w:p>
    <w:p w14:paraId="0DA7FA7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4077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to identify the type of tax</w:t>
      </w:r>
      <w:r>
        <w:rPr>
          <w:rFonts w:ascii="Consolas" w:hAnsi="Consolas" w:cs="Consolas"/>
          <w:color w:val="808080"/>
          <w:sz w:val="19"/>
          <w:szCs w:val="19"/>
          <w:lang w:eastAsia="lt-LT"/>
        </w:rPr>
        <w:t>&lt;/param&gt;</w:t>
      </w:r>
    </w:p>
    <w:p w14:paraId="442BD2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Double, price of a single use tax item</w:t>
      </w:r>
      <w:r>
        <w:rPr>
          <w:rFonts w:ascii="Consolas" w:hAnsi="Consolas" w:cs="Consolas"/>
          <w:color w:val="808080"/>
          <w:sz w:val="19"/>
          <w:szCs w:val="19"/>
          <w:lang w:eastAsia="lt-LT"/>
        </w:rPr>
        <w:t>&lt;/returns&gt;</w:t>
      </w:r>
    </w:p>
    <w:p w14:paraId="6029FE5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GetPrice(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w:t>
      </w:r>
    </w:p>
    <w:p w14:paraId="460ED4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059E3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C93D8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F615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AB5BF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(curr.Data.TaxCode == taxCode)</w:t>
      </w:r>
    </w:p>
    <w:p w14:paraId="65F377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curr.Data.Price;</w:t>
      </w:r>
    </w:p>
    <w:p w14:paraId="482C397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3A680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DAC8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2C00D4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CCB62D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9CD07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F63B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Node to the tail of the LinkedList</w:t>
      </w:r>
    </w:p>
    <w:p w14:paraId="6C5D0D0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C9BE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of the tax</w:t>
      </w:r>
      <w:r>
        <w:rPr>
          <w:rFonts w:ascii="Consolas" w:hAnsi="Consolas" w:cs="Consolas"/>
          <w:color w:val="808080"/>
          <w:sz w:val="19"/>
          <w:szCs w:val="19"/>
          <w:lang w:eastAsia="lt-LT"/>
        </w:rPr>
        <w:t>&lt;/param&gt;</w:t>
      </w:r>
    </w:p>
    <w:p w14:paraId="7EAE6D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name of the company</w:t>
      </w:r>
      <w:r>
        <w:rPr>
          <w:rFonts w:ascii="Consolas" w:hAnsi="Consolas" w:cs="Consolas"/>
          <w:color w:val="808080"/>
          <w:sz w:val="19"/>
          <w:szCs w:val="19"/>
          <w:lang w:eastAsia="lt-LT"/>
        </w:rPr>
        <w:t>&lt;/param&gt;</w:t>
      </w:r>
    </w:p>
    <w:p w14:paraId="04B82E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price</w:t>
      </w:r>
      <w:r>
        <w:rPr>
          <w:rFonts w:ascii="Consolas" w:hAnsi="Consolas" w:cs="Consolas"/>
          <w:color w:val="808080"/>
          <w:sz w:val="19"/>
          <w:szCs w:val="19"/>
          <w:lang w:eastAsia="lt-LT"/>
        </w:rPr>
        <w:t>"&gt;</w:t>
      </w:r>
      <w:r>
        <w:rPr>
          <w:rFonts w:ascii="Consolas" w:hAnsi="Consolas" w:cs="Consolas"/>
          <w:color w:val="008000"/>
          <w:sz w:val="19"/>
          <w:szCs w:val="19"/>
          <w:lang w:eastAsia="lt-LT"/>
        </w:rPr>
        <w:t>price of a single use</w:t>
      </w:r>
      <w:r>
        <w:rPr>
          <w:rFonts w:ascii="Consolas" w:hAnsi="Consolas" w:cs="Consolas"/>
          <w:color w:val="808080"/>
          <w:sz w:val="19"/>
          <w:szCs w:val="19"/>
          <w:lang w:eastAsia="lt-LT"/>
        </w:rPr>
        <w:t>&lt;/param&gt;</w:t>
      </w:r>
    </w:p>
    <w:p w14:paraId="28E7CE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Add(TaxData data)</w:t>
      </w:r>
    </w:p>
    <w:p w14:paraId="5FD7C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65561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EA5DA3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B28D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F71F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128CFB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9B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A4D82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9EC37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BC93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0882D4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33C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05A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A0F8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59A0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3C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Tax Node</w:t>
      </w:r>
    </w:p>
    <w:p w14:paraId="5DF493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CAF30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26DA64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5AFA9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44B9F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42849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E456C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0E157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E689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TaxData pointer</w:t>
      </w:r>
      <w:r>
        <w:rPr>
          <w:rFonts w:ascii="Consolas" w:hAnsi="Consolas" w:cs="Consolas"/>
          <w:color w:val="808080"/>
          <w:sz w:val="19"/>
          <w:szCs w:val="19"/>
          <w:lang w:eastAsia="lt-LT"/>
        </w:rPr>
        <w:t>&lt;/param&gt;</w:t>
      </w:r>
    </w:p>
    <w:p w14:paraId="3A26FF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Node(TaxData data, Node _next)</w:t>
      </w:r>
    </w:p>
    <w:p w14:paraId="05264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A9BD5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35D13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362797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3F5A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550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25B8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ED0FC" w14:textId="03BF0E3F" w:rsidR="00BB2585" w:rsidRDefault="000C24A2" w:rsidP="000C24A2">
      <w:pPr>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39230C5" w14:textId="77777777" w:rsidR="000C24A2" w:rsidRPr="001C5C53" w:rsidRDefault="000C24A2" w:rsidP="000C24A2">
      <w:pPr>
        <w:spacing w:after="0" w:line="240" w:lineRule="auto"/>
        <w:ind w:firstLine="0"/>
        <w:jc w:val="left"/>
        <w:rPr>
          <w:rFonts w:ascii="Cascadia Mono" w:hAnsi="Cascadia Mono" w:cs="Cascadia Mono"/>
          <w:color w:val="000000"/>
          <w:sz w:val="19"/>
          <w:szCs w:val="19"/>
          <w:lang w:eastAsia="lt-LT"/>
        </w:rPr>
      </w:pPr>
    </w:p>
    <w:p w14:paraId="02C753C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77BDE99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7095A3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CD6938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1EE54CB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DBD2A0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D0219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4A0A2A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8B89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11D2DC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771D0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4161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InOutUtils helper class for Input/Output with files</w:t>
      </w:r>
    </w:p>
    <w:p w14:paraId="38DF7B8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93568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5F6AE9A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93AF6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D9B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4C0AF7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BB0D6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31FE6ED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&lt;/returns&gt;</w:t>
      </w:r>
    </w:p>
    <w:p w14:paraId="08EE944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Tax ReadTaxData(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43BA68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3ECC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w:t>
      </w:r>
    </w:p>
    <w:p w14:paraId="413FBA4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44D937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C3480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32806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D7490F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taxes.Add(</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TaxData(elements[0], elements[1],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.Parse(elements[2])));</w:t>
      </w:r>
    </w:p>
    <w:p w14:paraId="5BEAF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9A7C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3337719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0E5D7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2478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2A9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CitizenTaxData from .txt file</w:t>
      </w:r>
    </w:p>
    <w:p w14:paraId="0EA6A47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FF4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427941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CitizenTaxData class object</w:t>
      </w:r>
      <w:r>
        <w:rPr>
          <w:rFonts w:ascii="Cascadia Mono" w:hAnsi="Cascadia Mono" w:cs="Cascadia Mono"/>
          <w:color w:val="808080"/>
          <w:sz w:val="19"/>
          <w:szCs w:val="19"/>
          <w:lang w:val="en-US" w:eastAsia="lt-LT"/>
        </w:rPr>
        <w:t>&lt;/returns&gt;</w:t>
      </w:r>
    </w:p>
    <w:p w14:paraId="40C238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CitizenTax ReadCitizenTaxData(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7604A58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4F08B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w:t>
      </w:r>
    </w:p>
    <w:p w14:paraId="120EBBF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5A4C9D0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48313A9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A2526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541250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CitizenTaxData(elements[1], elements[0], elements[2], elements[3], elements[4],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4F3704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data.Add(temp);</w:t>
      </w:r>
    </w:p>
    <w:p w14:paraId="0CA4D22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1FF0C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2665A3E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D3D3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333E1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E154D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980923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757D0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1A4B435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54638F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WriteHeader(</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0A7906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076C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7E2C52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B2621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636A5FB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               </w:t>
      </w:r>
    </w:p>
    <w:p w14:paraId="02E74C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60F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65D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8533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6E033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387DDD0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940D2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7DCAA9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62C8184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158573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FileStream(fileLoc, FileMode.Create))</w:t>
      </w:r>
    </w:p>
    <w:p w14:paraId="25161F9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StreamWriter(fs, encoding: System.Text.Encoding.UTF8).Close();</w:t>
      </w:r>
    </w:p>
    <w:p w14:paraId="5CC6921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DF329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A52B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79AA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CitizenTaxData to a file</w:t>
      </w:r>
    </w:p>
    <w:p w14:paraId="027E2A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282F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49A954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0024A0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18384B5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CitizenTax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EC45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AEF1E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63826AE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4D01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2E4551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345AB31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696168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(data.Begin(); data.Exist(); data.Next())</w:t>
      </w:r>
    </w:p>
    <w:p w14:paraId="16EB45B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D22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data.Get();</w:t>
      </w:r>
    </w:p>
    <w:p w14:paraId="7071AC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writer.WriteLine(temp.ToString());</w:t>
      </w:r>
    </w:p>
    <w:p w14:paraId="53E7937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120B8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2D515A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0B3C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2ED1F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39720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D76D9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7F9378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8BF0C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2EA107E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72B88A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2CA60D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Citizen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9690EC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67E3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9BC3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B0D1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16740CA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7D1679A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245AF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(data.Begin(); data.Exist(); data.Next())</w:t>
      </w:r>
    </w:p>
    <w:p w14:paraId="26658FE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D5F5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temp = data.Get();</w:t>
      </w:r>
    </w:p>
    <w:p w14:paraId="304F53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writer.WriteLine(temp.ToString());</w:t>
      </w:r>
    </w:p>
    <w:p w14:paraId="6E4B556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18BD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5F32F93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8F5D6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E97D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91352F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62BB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37BA3B9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8C1BA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00D46F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7868F44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6D714E7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EDC2E6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EE0DE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A98058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18BE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115B645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7A25DA4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933291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(data.Begin(); data.Exist(); data.Next())</w:t>
      </w:r>
    </w:p>
    <w:p w14:paraId="5ABB13D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F6094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data.Get();</w:t>
      </w:r>
    </w:p>
    <w:p w14:paraId="5ACFF77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writer.WriteLine(temp.ToString());</w:t>
      </w:r>
    </w:p>
    <w:p w14:paraId="77563D7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7FF9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428EFCA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7F09D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A8D3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755C9F" w14:textId="0DBBF6F2" w:rsidR="00BB2585" w:rsidRDefault="002C163F" w:rsidP="002C163F">
      <w:pPr>
        <w:spacing w:after="0" w:line="240" w:lineRule="auto"/>
        <w:ind w:firstLine="0"/>
        <w:jc w:val="left"/>
        <w:rPr>
          <w:rFonts w:ascii="Cascadia Mono" w:hAnsi="Cascadia Mono" w:cs="Cascadia Mono"/>
          <w:color w:val="0000FF"/>
          <w:sz w:val="19"/>
          <w:szCs w:val="19"/>
          <w:lang w:val="en-US" w:eastAsia="lt-LT"/>
        </w:rPr>
      </w:pPr>
      <w:r>
        <w:rPr>
          <w:rFonts w:ascii="Cascadia Mono" w:hAnsi="Cascadia Mono" w:cs="Cascadia Mono"/>
          <w:color w:val="000000"/>
          <w:sz w:val="19"/>
          <w:szCs w:val="19"/>
          <w:lang w:val="en-US" w:eastAsia="lt-LT"/>
        </w:rPr>
        <w:t>}</w:t>
      </w:r>
    </w:p>
    <w:p w14:paraId="4F806B12" w14:textId="77777777" w:rsidR="002C163F" w:rsidRDefault="002C163F" w:rsidP="00BB2585">
      <w:pPr>
        <w:spacing w:after="0" w:line="240" w:lineRule="auto"/>
        <w:ind w:firstLine="0"/>
        <w:jc w:val="left"/>
        <w:rPr>
          <w:rFonts w:ascii="Cascadia Mono" w:hAnsi="Cascadia Mono" w:cs="Cascadia Mono"/>
          <w:color w:val="000000"/>
          <w:sz w:val="19"/>
          <w:szCs w:val="19"/>
          <w:lang w:val="en-US" w:eastAsia="lt-LT"/>
        </w:rPr>
      </w:pPr>
    </w:p>
    <w:p w14:paraId="7872710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css/styles.css:</w:t>
      </w:r>
    </w:p>
    <w:p w14:paraId="438CB420"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1FF044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2F53B2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38E4133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20C132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C650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p>
    <w:p w14:paraId="08FC557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3682D9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17EEEB0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649A693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4C6160A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w:t>
      </w:r>
    </w:p>
    <w:p w14:paraId="3837459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0F8079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764963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6B14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3EFBF7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56FD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1B4066D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0B50C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CA7F44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2251F20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3CBEA18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488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0B3FE2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642A0EC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C860F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DFD7F3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05E1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9A056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7237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71C1A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3F488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2CF59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79F31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2CB32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E0C14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B643E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="DataButton"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="DataButton_Click"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FCFD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3FAE6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675BA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733C2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7B15D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A6C82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FEA31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68926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6936C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20B73D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BE414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="CalculationsPanel"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0DDAC6A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D033B8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00E60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29E1D7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DD264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="AverageTax"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4D139AD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28D4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="TotalTaxSum"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2D7D23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D6F0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E624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C203D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="AboveAverageTable"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BE03E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4BB79B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39F8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60843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61355D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ED17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7A7F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78CB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="TaxCodeTextBox"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7722D99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F026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941D42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="TaxMonthTextBox"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1D75E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D711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="ButtonFilter"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="ButtonFilter_Click"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BD26E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FF"/>
          <w:sz w:val="19"/>
          <w:szCs w:val="19"/>
          <w:lang w:val="en-US" w:eastAsia="lt-LT"/>
        </w:rPr>
        <w:t>&gt;</w:t>
      </w:r>
    </w:p>
    <w:p w14:paraId="42EA5D0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3FF567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65A40DC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61B19E9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61E57D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5E5A02B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2AA263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34186A9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Lab01Form.aspx.cs:</w:t>
      </w:r>
    </w:p>
    <w:p w14:paraId="61AAD6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BA44F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98FA2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66C930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E5192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A7E024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F29835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46A10A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2B23A0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C319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7C5C62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4F9D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Lab01Form</w:t>
      </w:r>
      <w:r>
        <w:rPr>
          <w:rFonts w:ascii="Cascadia Mono" w:hAnsi="Cascadia Mono" w:cs="Cascadia Mono"/>
          <w:color w:val="000000"/>
          <w:sz w:val="19"/>
          <w:szCs w:val="19"/>
          <w:lang w:val="en-US" w:eastAsia="lt-LT"/>
        </w:rPr>
        <w:t xml:space="preserve"> : System.Web.UI.Page</w:t>
      </w:r>
    </w:p>
    <w:p w14:paraId="2E4A23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D3E86B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taxDataInput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12C2B3B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citizenDataInput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5275EF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115F3D6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0DC26C5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C1E3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74BEA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680C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14A2E2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(File.Exists(Server.MapPath(taxDataInput)))</w:t>
      </w:r>
    </w:p>
    <w:p w14:paraId="47D5ED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F504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taxInfo = InOutUtils.ReadTaxData(Server.MapPath(taxDataInput));</w:t>
      </w:r>
    </w:p>
    <w:p w14:paraId="76CA47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InOutUtils.WriteTaxData(Server.MapPath(outputDataPath), taxInfo,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491365B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FillTaxDataTable(taxInfo, InitTaxTable);</w:t>
      </w:r>
    </w:p>
    <w:p w14:paraId="083190F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9347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5D1C3F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C12B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InitTaxLabel.Text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0A6E4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978B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D3CC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(File.Exists(Server.MapPath(citizenDataInput)))</w:t>
      </w:r>
    </w:p>
    <w:p w14:paraId="3D57E78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5A92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 InOutUtils.ReadCitizenTaxData(Server.MapPath(citizenDataInput));</w:t>
      </w:r>
    </w:p>
    <w:p w14:paraId="5DA2767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InOutUtils.WriteCitizenTaxData(Server.MapPath(outputDataPath), citizenTaxData,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3CA750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FillCitizenTaxDataTable(citizenTaxData, InitCitizenTable);</w:t>
      </w:r>
    </w:p>
    <w:p w14:paraId="79B7E6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11E7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CD807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B6C9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InitCitizenLabel.Text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6C72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79C1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004D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CB740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277B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Reads Initial Data and Outputs the Initial Data To WebForm and to text</w:t>
      </w:r>
    </w:p>
    <w:p w14:paraId="0EBEE7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B922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682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CitizenCalculations(taxInfo, citizenTaxData);</w:t>
      </w:r>
    </w:p>
    <w:p w14:paraId="38A6F1B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CheckFiltered(taxInfo, citizenTaxData);</w:t>
      </w:r>
    </w:p>
    <w:p w14:paraId="77943F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4A08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C2AA4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074F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HeaderLabel.Text = </w:t>
      </w:r>
      <w:r>
        <w:rPr>
          <w:rFonts w:ascii="Cascadia Mono" w:hAnsi="Cascadia Mono" w:cs="Cascadia Mono"/>
          <w:color w:val="A31515"/>
          <w:sz w:val="19"/>
          <w:szCs w:val="19"/>
          <w:lang w:val="en-US" w:eastAsia="lt-LT"/>
        </w:rPr>
        <w:t>"Plaese Upload remaining data files"</w:t>
      </w:r>
      <w:r>
        <w:rPr>
          <w:rFonts w:ascii="Cascadia Mono" w:hAnsi="Cascadia Mono" w:cs="Cascadia Mono"/>
          <w:color w:val="000000"/>
          <w:sz w:val="19"/>
          <w:szCs w:val="19"/>
          <w:lang w:val="en-US" w:eastAsia="lt-LT"/>
        </w:rPr>
        <w:t>;</w:t>
      </w:r>
    </w:p>
    <w:p w14:paraId="229219E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CalculationsPanel.Visible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59F9895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16AC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D8A8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C9A6E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153FF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CitizenTax object</w:t>
      </w:r>
    </w:p>
    <w:p w14:paraId="7843C2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7EAF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492DA31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76D6F2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CitizenCalculations(Tax taxInfo, CitizenTax citizenTaxData)</w:t>
      </w:r>
    </w:p>
    <w:p w14:paraId="2F31C6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86343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citizensAverage = TaskUtils.CreateCitizenData(taxInfo, citizenTaxData); </w:t>
      </w:r>
      <w:r>
        <w:rPr>
          <w:rFonts w:ascii="Cascadia Mono" w:hAnsi="Cascadia Mono" w:cs="Cascadia Mono"/>
          <w:color w:val="008000"/>
          <w:sz w:val="19"/>
          <w:szCs w:val="19"/>
          <w:lang w:val="en-US" w:eastAsia="lt-LT"/>
        </w:rPr>
        <w:t>// For Above Average</w:t>
      </w:r>
    </w:p>
    <w:p w14:paraId="6E8CD9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2C8B4D9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2C20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citizensAverage.Sort();</w:t>
      </w:r>
    </w:p>
    <w:p w14:paraId="72D755A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49FE2FC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CitizenTaxTable);</w:t>
      </w:r>
    </w:p>
    <w:p w14:paraId="377CAB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034D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citizensAverage.Sum();</w:t>
      </w:r>
    </w:p>
    <w:p w14:paraId="0289278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citizensAverage.GetAverage();</w:t>
      </w:r>
    </w:p>
    <w:p w14:paraId="62BD47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26120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315CB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AverageTax.Text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621B25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TotalTaxSum.Text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C326F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9D1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citizensAverage.RemoveUnderAverage();</w:t>
      </w:r>
    </w:p>
    <w:p w14:paraId="6593EA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76A979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AboveAverageTable);</w:t>
      </w:r>
    </w:p>
    <w:p w14:paraId="5EA4C5F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C17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3284F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692350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E6FDB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5A9F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45AD31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CheckFiltered(Tax taxInfo, CitizenTax citizenTaxData)</w:t>
      </w:r>
    </w:p>
    <w:p w14:paraId="204CCFE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D08D1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4C1595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8E0C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citizensFiltered = TaskUtils.CreateCitizenData(taxInfo, citizenTaxData); </w:t>
      </w:r>
      <w:r>
        <w:rPr>
          <w:rFonts w:ascii="Cascadia Mono" w:hAnsi="Cascadia Mono" w:cs="Cascadia Mono"/>
          <w:color w:val="008000"/>
          <w:sz w:val="19"/>
          <w:szCs w:val="19"/>
          <w:lang w:val="en-US" w:eastAsia="lt-LT"/>
        </w:rPr>
        <w:t>// For Filter</w:t>
      </w:r>
    </w:p>
    <w:p w14:paraId="4C8211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citizensFiltered.Sort();</w:t>
      </w:r>
    </w:p>
    <w:p w14:paraId="34D69E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citizensFiltered.RemoveWhoDidNotPayTax(Session[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].ToString(),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].ToString(), citizenTaxData);</w:t>
      </w:r>
    </w:p>
    <w:p w14:paraId="289D03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citizensFiltered, </w:t>
      </w:r>
      <w:r>
        <w:rPr>
          <w:rFonts w:ascii="Cascadia Mono" w:hAnsi="Cascadia Mono" w:cs="Cascadia Mono"/>
          <w:color w:val="A31515"/>
          <w:sz w:val="19"/>
          <w:szCs w:val="19"/>
          <w:lang w:val="en-US" w:eastAsia="lt-LT"/>
        </w:rPr>
        <w:t>$"Citizens who paid TaxCode: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AA2180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FillCitizenTable(citizensFiltered, FilterTable);</w:t>
      </w:r>
    </w:p>
    <w:p w14:paraId="27808FC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860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43A99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11CB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FilterData.Text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40CAFDC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7596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2DC1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6CB1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D026BC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CAAA1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10731CD9" w14:textId="50ED405A" w:rsidR="00F87DBD" w:rsidRDefault="00F87DBD"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76D40930" w14:textId="77777777" w:rsidR="0052151B" w:rsidRPr="00844988" w:rsidRDefault="0052151B" w:rsidP="0052151B">
      <w:pPr>
        <w:pStyle w:val="Heading2"/>
      </w:pPr>
      <w:bookmarkStart w:id="20" w:name="_Toc31703417"/>
      <w:r w:rsidRPr="00844988">
        <w:lastRenderedPageBreak/>
        <w:t>Pradiniai duomenys ir rezultatai</w:t>
      </w:r>
      <w:bookmarkEnd w:id="20"/>
    </w:p>
    <w:p w14:paraId="3F716841" w14:textId="77777777" w:rsidR="0052151B" w:rsidRDefault="0052151B" w:rsidP="0052151B">
      <w:pPr>
        <w:pStyle w:val="Programostekstas"/>
      </w:pPr>
    </w:p>
    <w:p w14:paraId="544C28FD" w14:textId="0B4A9A84" w:rsidR="00E03F2F" w:rsidRDefault="00E03F2F" w:rsidP="0052151B">
      <w:pPr>
        <w:pStyle w:val="Programostekstas"/>
      </w:pPr>
    </w:p>
    <w:p w14:paraId="4816627D" w14:textId="77777777" w:rsidR="00EC536A" w:rsidRDefault="00EC536A" w:rsidP="0052151B">
      <w:pPr>
        <w:pStyle w:val="Programostekstas"/>
      </w:pPr>
    </w:p>
    <w:p w14:paraId="4518CF39" w14:textId="3408E529" w:rsidR="00E03F2F" w:rsidRDefault="00E03F2F" w:rsidP="0052151B">
      <w:pPr>
        <w:pStyle w:val="Programostekstas"/>
      </w:pPr>
      <w:r>
        <w:t>U16a.txt:</w:t>
      </w:r>
    </w:p>
    <w:p w14:paraId="6E113C80" w14:textId="08CD5C9D" w:rsidR="0052151B" w:rsidRDefault="0052151B" w:rsidP="0052151B">
      <w:pPr>
        <w:pStyle w:val="Programostekstas"/>
      </w:pPr>
    </w:p>
    <w:p w14:paraId="5F737936" w14:textId="77777777" w:rsidR="00E03F2F" w:rsidRDefault="00E03F2F" w:rsidP="00E03F2F">
      <w:pPr>
        <w:pStyle w:val="Programostekstas"/>
      </w:pPr>
      <w:r>
        <w:t>11; Elektra; 0.12</w:t>
      </w:r>
    </w:p>
    <w:p w14:paraId="6BFDE7F4" w14:textId="77777777" w:rsidR="00E03F2F" w:rsidRDefault="00E03F2F" w:rsidP="00E03F2F">
      <w:pPr>
        <w:pStyle w:val="Programostekstas"/>
      </w:pPr>
      <w:r>
        <w:t>21; Dujos; 0.58</w:t>
      </w:r>
    </w:p>
    <w:p w14:paraId="06B86598" w14:textId="77777777" w:rsidR="00E03F2F" w:rsidRDefault="00E03F2F" w:rsidP="00E03F2F">
      <w:pPr>
        <w:pStyle w:val="Programostekstas"/>
      </w:pPr>
      <w:r>
        <w:t>31; Benzinas; 1.78</w:t>
      </w:r>
    </w:p>
    <w:p w14:paraId="49669953" w14:textId="7E9927AE" w:rsidR="00E03F2F" w:rsidRDefault="00E03F2F" w:rsidP="00E03F2F">
      <w:pPr>
        <w:pStyle w:val="Programostekstas"/>
      </w:pPr>
      <w:r>
        <w:t>32; Diezelis; 1.90</w:t>
      </w:r>
    </w:p>
    <w:p w14:paraId="54942E87" w14:textId="53C9D5AC" w:rsidR="00E03F2F" w:rsidRDefault="00E03F2F" w:rsidP="00E03F2F">
      <w:pPr>
        <w:pStyle w:val="Programostekstas"/>
      </w:pPr>
    </w:p>
    <w:p w14:paraId="0116FF28" w14:textId="267CE624" w:rsidR="00E03F2F" w:rsidRDefault="00E03F2F" w:rsidP="00E03F2F">
      <w:pPr>
        <w:pStyle w:val="Programostekstas"/>
      </w:pPr>
      <w:r>
        <w:t>U16b.txt:</w:t>
      </w:r>
    </w:p>
    <w:p w14:paraId="2095CB1F" w14:textId="2D9E2826" w:rsidR="00E03F2F" w:rsidRDefault="00E03F2F" w:rsidP="00E03F2F">
      <w:pPr>
        <w:pStyle w:val="Programostekstas"/>
      </w:pPr>
    </w:p>
    <w:p w14:paraId="361A61C8" w14:textId="77777777" w:rsidR="000E6F23" w:rsidRDefault="000E6F23" w:rsidP="000E6F23">
      <w:pPr>
        <w:pStyle w:val="Programostekstas"/>
      </w:pPr>
      <w:r>
        <w:t>pavardė1; vardas1; adresas1;1;22;28;</w:t>
      </w:r>
    </w:p>
    <w:p w14:paraId="2D25F7BF" w14:textId="77777777" w:rsidR="000E6F23" w:rsidRDefault="000E6F23" w:rsidP="000E6F23">
      <w:pPr>
        <w:pStyle w:val="Programostekstas"/>
      </w:pPr>
      <w:r>
        <w:t>pavardė1; vardas1; adresas1;5;22;20;</w:t>
      </w:r>
    </w:p>
    <w:p w14:paraId="249E15CF" w14:textId="77777777" w:rsidR="000E6F23" w:rsidRDefault="000E6F23" w:rsidP="000E6F23">
      <w:pPr>
        <w:pStyle w:val="Programostekstas"/>
      </w:pPr>
      <w:r>
        <w:t>pavardė1; vardas1; adresas1;1;32;100;</w:t>
      </w:r>
    </w:p>
    <w:p w14:paraId="5FB75B3F" w14:textId="77777777" w:rsidR="000E6F23" w:rsidRDefault="000E6F23" w:rsidP="000E6F23">
      <w:pPr>
        <w:pStyle w:val="Programostekstas"/>
      </w:pPr>
      <w:r>
        <w:t>pavardė1; vardas1; adresas1;2;32;97;</w:t>
      </w:r>
    </w:p>
    <w:p w14:paraId="183470CE" w14:textId="77777777" w:rsidR="000E6F23" w:rsidRDefault="000E6F23" w:rsidP="000E6F23">
      <w:pPr>
        <w:pStyle w:val="Programostekstas"/>
      </w:pPr>
      <w:r>
        <w:t>pavardė1; vardas1; adresas1;3;32;63;</w:t>
      </w:r>
    </w:p>
    <w:p w14:paraId="2ED85E69" w14:textId="77777777" w:rsidR="000E6F23" w:rsidRDefault="000E6F23" w:rsidP="000E6F23">
      <w:pPr>
        <w:pStyle w:val="Programostekstas"/>
      </w:pPr>
      <w:r>
        <w:t>pavardė1; vardas1; adresas1;2;22;25;</w:t>
      </w:r>
    </w:p>
    <w:p w14:paraId="3DAAB83D" w14:textId="77777777" w:rsidR="000E6F23" w:rsidRDefault="000E6F23" w:rsidP="000E6F23">
      <w:pPr>
        <w:pStyle w:val="Programostekstas"/>
      </w:pPr>
      <w:r>
        <w:t>pavardė1; vardas1; adresas1;3;22;29;</w:t>
      </w:r>
    </w:p>
    <w:p w14:paraId="596ACAAF" w14:textId="426BC198" w:rsidR="000E6F23" w:rsidRDefault="000E6F23" w:rsidP="000E6F23">
      <w:pPr>
        <w:pStyle w:val="Programostekstas"/>
      </w:pPr>
      <w:r>
        <w:t>pavardėAA; vardasAA;</w:t>
      </w:r>
      <w:r w:rsidR="00EC536A">
        <w:t xml:space="preserve"> </w:t>
      </w:r>
      <w:r>
        <w:t>adresasAA;1;21;13;</w:t>
      </w:r>
    </w:p>
    <w:p w14:paraId="70EE8333" w14:textId="77777777" w:rsidR="000E6F23" w:rsidRDefault="000E6F23" w:rsidP="000E6F23">
      <w:pPr>
        <w:pStyle w:val="Programostekstas"/>
      </w:pPr>
      <w:r>
        <w:t>pavardėAA; vardasAA; adresasAA;2;21;84;</w:t>
      </w:r>
    </w:p>
    <w:p w14:paraId="092C1D63" w14:textId="77777777" w:rsidR="000E6F23" w:rsidRDefault="000E6F23" w:rsidP="000E6F23">
      <w:pPr>
        <w:pStyle w:val="Programostekstas"/>
      </w:pPr>
      <w:r>
        <w:t>pavardėAA; vardasAA; adresasAA;3;21;76;</w:t>
      </w:r>
    </w:p>
    <w:p w14:paraId="7C701B21" w14:textId="77777777" w:rsidR="000E6F23" w:rsidRDefault="000E6F23" w:rsidP="000E6F23">
      <w:pPr>
        <w:pStyle w:val="Programostekstas"/>
      </w:pPr>
      <w:r>
        <w:t>pavardė1; vardas1; adresas1;4;22;39;</w:t>
      </w:r>
    </w:p>
    <w:p w14:paraId="73CDBBB8" w14:textId="77777777" w:rsidR="000E6F23" w:rsidRDefault="000E6F23" w:rsidP="000E6F23">
      <w:pPr>
        <w:pStyle w:val="Programostekstas"/>
      </w:pPr>
      <w:r>
        <w:t>pavardė2; vardas2; adresas2;3;31;67;</w:t>
      </w:r>
    </w:p>
    <w:p w14:paraId="36A77010" w14:textId="77777777" w:rsidR="000E6F23" w:rsidRDefault="000E6F23" w:rsidP="000E6F23">
      <w:pPr>
        <w:pStyle w:val="Programostekstas"/>
      </w:pPr>
      <w:r>
        <w:t>pavardė2; vardas2; adresas2;4;31;98;</w:t>
      </w:r>
    </w:p>
    <w:p w14:paraId="5082F725" w14:textId="77777777" w:rsidR="000E6F23" w:rsidRDefault="000E6F23" w:rsidP="000E6F23">
      <w:pPr>
        <w:pStyle w:val="Programostekstas"/>
      </w:pPr>
      <w:r>
        <w:t>pavardė0; vardas2; adresas2;5;31;125;</w:t>
      </w:r>
    </w:p>
    <w:p w14:paraId="4B501E68" w14:textId="77777777" w:rsidR="000E6F23" w:rsidRDefault="000E6F23" w:rsidP="000E6F23">
      <w:pPr>
        <w:pStyle w:val="Programostekstas"/>
      </w:pPr>
      <w:r>
        <w:t>pavardė0; vardas0; adresas3;1;11;31;</w:t>
      </w:r>
    </w:p>
    <w:p w14:paraId="5BAB5F0F" w14:textId="77777777" w:rsidR="000E6F23" w:rsidRDefault="000E6F23" w:rsidP="000E6F23">
      <w:pPr>
        <w:pStyle w:val="Programostekstas"/>
      </w:pPr>
      <w:r>
        <w:t>pavardė1; vardas1; adresas1;4;32;39;</w:t>
      </w:r>
    </w:p>
    <w:p w14:paraId="586AB623" w14:textId="77777777" w:rsidR="000E6F23" w:rsidRDefault="000E6F23" w:rsidP="000E6F23">
      <w:pPr>
        <w:pStyle w:val="Programostekstas"/>
      </w:pPr>
      <w:r>
        <w:t>pavardė1; vardas1; adresas1;5;32;20;</w:t>
      </w:r>
    </w:p>
    <w:p w14:paraId="10DA47F1" w14:textId="77777777" w:rsidR="000E6F23" w:rsidRDefault="000E6F23" w:rsidP="000E6F23">
      <w:pPr>
        <w:pStyle w:val="Programostekstas"/>
      </w:pPr>
      <w:r>
        <w:t>pavardė1; vardas1; adresas1;3;11;80;</w:t>
      </w:r>
    </w:p>
    <w:p w14:paraId="21069942" w14:textId="77777777" w:rsidR="000E6F23" w:rsidRDefault="000E6F23" w:rsidP="000E6F23">
      <w:pPr>
        <w:pStyle w:val="Programostekstas"/>
      </w:pPr>
      <w:r>
        <w:t>pavardė1; vardas1; adresas1;4;11;39;</w:t>
      </w:r>
    </w:p>
    <w:p w14:paraId="15322F01" w14:textId="77777777" w:rsidR="000E6F23" w:rsidRDefault="000E6F23" w:rsidP="000E6F23">
      <w:pPr>
        <w:pStyle w:val="Programostekstas"/>
      </w:pPr>
      <w:r>
        <w:t>pavardė1; vardas1; adresas1;1;11;120;</w:t>
      </w:r>
    </w:p>
    <w:p w14:paraId="4141EB6A" w14:textId="77777777" w:rsidR="000E6F23" w:rsidRDefault="000E6F23" w:rsidP="000E6F23">
      <w:pPr>
        <w:pStyle w:val="Programostekstas"/>
      </w:pPr>
      <w:r>
        <w:t>pavardė1; vardas1; adresas1;2;11;100;</w:t>
      </w:r>
    </w:p>
    <w:p w14:paraId="18F1283D" w14:textId="77777777" w:rsidR="000E6F23" w:rsidRDefault="000E6F23" w:rsidP="000E6F23">
      <w:pPr>
        <w:pStyle w:val="Programostekstas"/>
      </w:pPr>
      <w:r>
        <w:t>pavardė1; vardas1; adresas1;5;11;139;</w:t>
      </w:r>
    </w:p>
    <w:p w14:paraId="76A160C2" w14:textId="77777777" w:rsidR="000E6F23" w:rsidRDefault="000E6F23" w:rsidP="000E6F23">
      <w:pPr>
        <w:pStyle w:val="Programostekstas"/>
      </w:pPr>
      <w:r>
        <w:t>pavardė2; vardas2; adresas2;1;31;31;</w:t>
      </w:r>
    </w:p>
    <w:p w14:paraId="2809DFF3" w14:textId="77777777" w:rsidR="000E6F23" w:rsidRDefault="000E6F23" w:rsidP="000E6F23">
      <w:pPr>
        <w:pStyle w:val="Programostekstas"/>
      </w:pPr>
      <w:r>
        <w:t>pavardė2; vardas2; adresas2;2;31;48;</w:t>
      </w:r>
    </w:p>
    <w:p w14:paraId="1DE12F4B" w14:textId="77777777" w:rsidR="000E6F23" w:rsidRDefault="000E6F23" w:rsidP="000E6F23">
      <w:pPr>
        <w:pStyle w:val="Programostekstas"/>
      </w:pPr>
      <w:r>
        <w:t>pavardė0; vardas0; adresas3;2;11;48;</w:t>
      </w:r>
    </w:p>
    <w:p w14:paraId="62E004B2" w14:textId="77777777" w:rsidR="000E6F23" w:rsidRDefault="000E6F23" w:rsidP="000E6F23">
      <w:pPr>
        <w:pStyle w:val="Programostekstas"/>
      </w:pPr>
      <w:r>
        <w:t>pavardė0; vardas0; adresas3;3;11;67;</w:t>
      </w:r>
    </w:p>
    <w:p w14:paraId="47210033" w14:textId="77777777" w:rsidR="000E6F23" w:rsidRDefault="000E6F23" w:rsidP="000E6F23">
      <w:pPr>
        <w:pStyle w:val="Programostekstas"/>
      </w:pPr>
      <w:r>
        <w:t>pavardė0; vardas0; adresas3;4;11;98;</w:t>
      </w:r>
    </w:p>
    <w:p w14:paraId="58116EB5" w14:textId="77777777" w:rsidR="000E6F23" w:rsidRDefault="000E6F23" w:rsidP="000E6F23">
      <w:pPr>
        <w:pStyle w:val="Programostekstas"/>
      </w:pPr>
      <w:r>
        <w:t>pavardė0; vardas0; adresas3;5;11;125;</w:t>
      </w:r>
    </w:p>
    <w:p w14:paraId="2FD0E8DA" w14:textId="77777777" w:rsidR="000E6F23" w:rsidRDefault="000E6F23" w:rsidP="000E6F23">
      <w:pPr>
        <w:pStyle w:val="Programostekstas"/>
      </w:pPr>
      <w:r>
        <w:t>pavardėAA; vardasAA; adresasAA;4;21;8;</w:t>
      </w:r>
    </w:p>
    <w:p w14:paraId="27770303" w14:textId="176AA910" w:rsidR="00E03F2F" w:rsidRDefault="000E6F23" w:rsidP="000E6F23">
      <w:pPr>
        <w:pStyle w:val="Programostekstas"/>
      </w:pPr>
      <w:r>
        <w:t>pavardėAA; vardasAA; adresasAA;5;21;25;</w:t>
      </w:r>
    </w:p>
    <w:p w14:paraId="71E47764" w14:textId="64C53A73" w:rsidR="000E6F23" w:rsidRDefault="000E6F23" w:rsidP="000E6F23">
      <w:pPr>
        <w:pStyle w:val="Programostekstas"/>
      </w:pPr>
    </w:p>
    <w:p w14:paraId="5DACF465" w14:textId="61FC124D" w:rsidR="00013BD9" w:rsidRDefault="00013BD9" w:rsidP="000E6F23">
      <w:pPr>
        <w:pStyle w:val="Programostekstas"/>
      </w:pPr>
      <w:r>
        <w:t>Rezultatai 1:</w:t>
      </w:r>
      <w:r>
        <w:br/>
      </w:r>
    </w:p>
    <w:p w14:paraId="1E570F9B" w14:textId="7198477E" w:rsidR="00013BD9" w:rsidRDefault="00013BD9" w:rsidP="000E6F23">
      <w:pPr>
        <w:pStyle w:val="Programostekstas"/>
      </w:pPr>
      <w:r>
        <w:t>Vartotojo sąsaja:</w:t>
      </w:r>
    </w:p>
    <w:p w14:paraId="79FBB25E" w14:textId="47F6BB41" w:rsidR="00013BD9" w:rsidRDefault="00013BD9" w:rsidP="000E6F23">
      <w:pPr>
        <w:pStyle w:val="Programostekstas"/>
      </w:pPr>
    </w:p>
    <w:p w14:paraId="5F7A973C" w14:textId="0B9BBA74" w:rsidR="00013BD9" w:rsidRPr="005931DC" w:rsidRDefault="00013BD9" w:rsidP="005931DC">
      <w:pPr>
        <w:spacing w:after="0" w:line="240" w:lineRule="auto"/>
        <w:ind w:firstLine="0"/>
        <w:jc w:val="left"/>
        <w:rPr>
          <w:rFonts w:ascii="Courier New" w:hAnsi="Courier New"/>
          <w:sz w:val="20"/>
        </w:rPr>
      </w:pPr>
      <w:r>
        <w:t>Duombazėje nerado jokio failo:</w:t>
      </w:r>
    </w:p>
    <w:p w14:paraId="72175427" w14:textId="040447B2" w:rsidR="00013BD9" w:rsidRDefault="00013BD9" w:rsidP="000E6F23">
      <w:pPr>
        <w:pStyle w:val="Programostekstas"/>
      </w:pPr>
    </w:p>
    <w:p w14:paraId="333F1DF4" w14:textId="3823868D" w:rsidR="00013BD9" w:rsidRDefault="00013BD9" w:rsidP="000E6F23">
      <w:pPr>
        <w:pStyle w:val="Programostekstas"/>
      </w:pPr>
      <w:r>
        <w:rPr>
          <w:noProof/>
        </w:rPr>
        <w:lastRenderedPageBreak/>
        <w:drawing>
          <wp:inline distT="0" distB="0" distL="0" distR="0" wp14:anchorId="174AFD14" wp14:editId="32DBA7A8">
            <wp:extent cx="37242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895475"/>
                    </a:xfrm>
                    <a:prstGeom prst="rect">
                      <a:avLst/>
                    </a:prstGeom>
                  </pic:spPr>
                </pic:pic>
              </a:graphicData>
            </a:graphic>
          </wp:inline>
        </w:drawing>
      </w:r>
    </w:p>
    <w:p w14:paraId="45EDAA7C" w14:textId="7E50C0C5" w:rsidR="00013BD9" w:rsidRDefault="00013BD9" w:rsidP="000E6F23">
      <w:pPr>
        <w:pStyle w:val="Programostekstas"/>
      </w:pPr>
    </w:p>
    <w:p w14:paraId="7B003009" w14:textId="547CAAE3" w:rsidR="00013BD9" w:rsidRDefault="00013BD9" w:rsidP="000E6F23">
      <w:pPr>
        <w:pStyle w:val="Programostekstas"/>
      </w:pPr>
      <w:r>
        <w:t>Prikabinamo U16a.txt failą:</w:t>
      </w:r>
    </w:p>
    <w:p w14:paraId="7C59D886" w14:textId="40219BCA" w:rsidR="00013BD9" w:rsidRDefault="00013BD9" w:rsidP="000E6F23">
      <w:pPr>
        <w:pStyle w:val="Programostekstas"/>
      </w:pPr>
    </w:p>
    <w:p w14:paraId="64626CCC" w14:textId="1A1D9640" w:rsidR="00013BD9" w:rsidRDefault="00013BD9" w:rsidP="000E6F23">
      <w:pPr>
        <w:pStyle w:val="Programostekstas"/>
      </w:pPr>
      <w:r>
        <w:rPr>
          <w:noProof/>
        </w:rPr>
        <w:drawing>
          <wp:inline distT="0" distB="0" distL="0" distR="0" wp14:anchorId="64D63BF4" wp14:editId="09C6DAAF">
            <wp:extent cx="3190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3333750"/>
                    </a:xfrm>
                    <a:prstGeom prst="rect">
                      <a:avLst/>
                    </a:prstGeom>
                  </pic:spPr>
                </pic:pic>
              </a:graphicData>
            </a:graphic>
          </wp:inline>
        </w:drawing>
      </w:r>
    </w:p>
    <w:p w14:paraId="7C19CF04" w14:textId="3EB78354" w:rsidR="00013BD9" w:rsidRDefault="00013BD9" w:rsidP="000E6F23">
      <w:pPr>
        <w:pStyle w:val="Programostekstas"/>
      </w:pPr>
    </w:p>
    <w:p w14:paraId="2135F5C0" w14:textId="4DAA22CA" w:rsidR="00013BD9" w:rsidRDefault="00013BD9" w:rsidP="000E6F23">
      <w:pPr>
        <w:pStyle w:val="Programostekstas"/>
      </w:pPr>
      <w:r>
        <w:t>Prikabinome U16b.txt:</w:t>
      </w:r>
    </w:p>
    <w:p w14:paraId="13058CB5" w14:textId="56F3AFC1" w:rsidR="00013BD9" w:rsidRDefault="00013BD9" w:rsidP="000E6F23">
      <w:pPr>
        <w:pStyle w:val="Programostekstas"/>
      </w:pPr>
    </w:p>
    <w:p w14:paraId="5DAA5B33" w14:textId="05FA1220" w:rsidR="00013BD9" w:rsidRDefault="00013BD9" w:rsidP="000E6F23">
      <w:pPr>
        <w:pStyle w:val="Programostekstas"/>
      </w:pPr>
      <w:r>
        <w:rPr>
          <w:noProof/>
        </w:rPr>
        <w:lastRenderedPageBreak/>
        <w:drawing>
          <wp:inline distT="0" distB="0" distL="0" distR="0" wp14:anchorId="1D272686" wp14:editId="01FDA72B">
            <wp:extent cx="3781425" cy="793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7934325"/>
                    </a:xfrm>
                    <a:prstGeom prst="rect">
                      <a:avLst/>
                    </a:prstGeom>
                  </pic:spPr>
                </pic:pic>
              </a:graphicData>
            </a:graphic>
          </wp:inline>
        </w:drawing>
      </w:r>
    </w:p>
    <w:p w14:paraId="659613AA" w14:textId="77777777" w:rsidR="00013BD9" w:rsidRDefault="00013BD9">
      <w:pPr>
        <w:spacing w:after="0" w:line="240" w:lineRule="auto"/>
        <w:ind w:firstLine="0"/>
        <w:jc w:val="left"/>
        <w:rPr>
          <w:rFonts w:ascii="Courier New" w:hAnsi="Courier New"/>
          <w:sz w:val="20"/>
        </w:rPr>
      </w:pPr>
      <w:r>
        <w:br w:type="page"/>
      </w:r>
    </w:p>
    <w:p w14:paraId="44DA4E49" w14:textId="0162F95C" w:rsidR="00013BD9" w:rsidRDefault="00013BD9" w:rsidP="000E6F23">
      <w:pPr>
        <w:pStyle w:val="Programostekstas"/>
      </w:pPr>
      <w:r>
        <w:rPr>
          <w:noProof/>
        </w:rPr>
        <w:lastRenderedPageBreak/>
        <w:drawing>
          <wp:inline distT="0" distB="0" distL="0" distR="0" wp14:anchorId="4B35E330" wp14:editId="6D597A7B">
            <wp:extent cx="29337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3381375"/>
                    </a:xfrm>
                    <a:prstGeom prst="rect">
                      <a:avLst/>
                    </a:prstGeom>
                  </pic:spPr>
                </pic:pic>
              </a:graphicData>
            </a:graphic>
          </wp:inline>
        </w:drawing>
      </w:r>
    </w:p>
    <w:p w14:paraId="4D04FA5D" w14:textId="1385AF71" w:rsidR="00013BD9" w:rsidRDefault="00013BD9" w:rsidP="000E6F23">
      <w:pPr>
        <w:pStyle w:val="Programostekstas"/>
      </w:pPr>
    </w:p>
    <w:p w14:paraId="0AA84664" w14:textId="71FF2357" w:rsidR="00013BD9" w:rsidRDefault="00013BD9" w:rsidP="000E6F23">
      <w:pPr>
        <w:pStyle w:val="Programostekstas"/>
      </w:pPr>
      <w:r>
        <w:t>Prafiltravome duomenis pagal kodą: „11“, mėnesį: „2“</w:t>
      </w:r>
      <w:r w:rsidR="00D04192">
        <w:t>. Prisidėjo lentelė papildoma.</w:t>
      </w:r>
    </w:p>
    <w:p w14:paraId="742A9417" w14:textId="416E2449" w:rsidR="00E03F2F" w:rsidRDefault="00E03F2F" w:rsidP="0052151B">
      <w:pPr>
        <w:pStyle w:val="Programostekstas"/>
      </w:pPr>
    </w:p>
    <w:p w14:paraId="3972EE05" w14:textId="42D941CE" w:rsidR="00D04192" w:rsidRDefault="00D04192" w:rsidP="0052151B">
      <w:pPr>
        <w:pStyle w:val="Programostekstas"/>
      </w:pPr>
      <w:r>
        <w:rPr>
          <w:noProof/>
        </w:rPr>
        <w:drawing>
          <wp:inline distT="0" distB="0" distL="0" distR="0" wp14:anchorId="571B0988" wp14:editId="43497C59">
            <wp:extent cx="340042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3924300"/>
                    </a:xfrm>
                    <a:prstGeom prst="rect">
                      <a:avLst/>
                    </a:prstGeom>
                  </pic:spPr>
                </pic:pic>
              </a:graphicData>
            </a:graphic>
          </wp:inline>
        </w:drawing>
      </w:r>
    </w:p>
    <w:p w14:paraId="23BE4B56" w14:textId="565CF15E" w:rsidR="00CC05B6" w:rsidRDefault="00CC05B6" w:rsidP="0052151B">
      <w:pPr>
        <w:pStyle w:val="Programostekstas"/>
      </w:pPr>
    </w:p>
    <w:p w14:paraId="60E6454A" w14:textId="77777777" w:rsidR="00CC05B6" w:rsidRDefault="00CC05B6">
      <w:pPr>
        <w:spacing w:after="0" w:line="240" w:lineRule="auto"/>
        <w:ind w:firstLine="0"/>
        <w:jc w:val="left"/>
        <w:rPr>
          <w:rFonts w:ascii="Courier New" w:hAnsi="Courier New"/>
          <w:sz w:val="20"/>
        </w:rPr>
      </w:pPr>
      <w:r>
        <w:br w:type="page"/>
      </w:r>
    </w:p>
    <w:p w14:paraId="46A475CB" w14:textId="3C9BAD8B" w:rsidR="00CC05B6" w:rsidRDefault="00CC05B6" w:rsidP="0052151B">
      <w:pPr>
        <w:pStyle w:val="Programostekstas"/>
      </w:pPr>
      <w:r>
        <w:lastRenderedPageBreak/>
        <w:t>U16result.txt:</w:t>
      </w:r>
    </w:p>
    <w:p w14:paraId="3B5D7E58" w14:textId="77777777" w:rsidR="00CC05B6" w:rsidRDefault="00CC05B6" w:rsidP="0052151B">
      <w:pPr>
        <w:pStyle w:val="Programostekstas"/>
      </w:pPr>
    </w:p>
    <w:p w14:paraId="78CB94F6" w14:textId="77777777" w:rsidR="00CC05B6" w:rsidRDefault="00CC05B6" w:rsidP="00CC05B6">
      <w:pPr>
        <w:pStyle w:val="Programostekstas"/>
      </w:pPr>
      <w:r>
        <w:t>Tax Sum of all citizens:</w:t>
      </w:r>
    </w:p>
    <w:p w14:paraId="351E8852" w14:textId="77777777" w:rsidR="00CC05B6" w:rsidRDefault="00CC05B6" w:rsidP="00CC05B6">
      <w:pPr>
        <w:pStyle w:val="Programostekstas"/>
      </w:pPr>
    </w:p>
    <w:p w14:paraId="6F607B71" w14:textId="77777777" w:rsidR="00CC05B6" w:rsidRDefault="00CC05B6" w:rsidP="00CC05B6">
      <w:pPr>
        <w:pStyle w:val="Programostekstas"/>
      </w:pPr>
      <w:r>
        <w:t>LastName             FirstName           |Address             |TaxSum    |</w:t>
      </w:r>
    </w:p>
    <w:p w14:paraId="636C8D18" w14:textId="77777777" w:rsidR="00CC05B6" w:rsidRDefault="00CC05B6" w:rsidP="00CC05B6">
      <w:pPr>
        <w:pStyle w:val="Programostekstas"/>
      </w:pPr>
      <w:r>
        <w:t>pavardė1              vardas1            | adresas1           |    663.46|</w:t>
      </w:r>
    </w:p>
    <w:p w14:paraId="566DB30D" w14:textId="77777777" w:rsidR="00CC05B6" w:rsidRDefault="00CC05B6" w:rsidP="00CC05B6">
      <w:pPr>
        <w:pStyle w:val="Programostekstas"/>
      </w:pPr>
      <w:r>
        <w:t>pavardėAA             vardasAA           | adresasAA          |    119.48|</w:t>
      </w:r>
    </w:p>
    <w:p w14:paraId="497AD1B0" w14:textId="77777777" w:rsidR="00CC05B6" w:rsidRDefault="00CC05B6" w:rsidP="00CC05B6">
      <w:pPr>
        <w:pStyle w:val="Programostekstas"/>
      </w:pPr>
      <w:r>
        <w:t>pavardė2              vardas2            | adresas2           |    434.32|</w:t>
      </w:r>
    </w:p>
    <w:p w14:paraId="07CB3039" w14:textId="77777777" w:rsidR="00CC05B6" w:rsidRDefault="00CC05B6" w:rsidP="00CC05B6">
      <w:pPr>
        <w:pStyle w:val="Programostekstas"/>
      </w:pPr>
      <w:r>
        <w:t>pavardė0              vardas2            | adresas2           |    222.50|</w:t>
      </w:r>
    </w:p>
    <w:p w14:paraId="1905A1AC" w14:textId="77777777" w:rsidR="00CC05B6" w:rsidRDefault="00CC05B6" w:rsidP="00CC05B6">
      <w:pPr>
        <w:pStyle w:val="Programostekstas"/>
      </w:pPr>
      <w:r>
        <w:t>pavardė0              vardas0            | adresas3           |     44.28|</w:t>
      </w:r>
    </w:p>
    <w:p w14:paraId="08180859" w14:textId="77777777" w:rsidR="00CC05B6" w:rsidRDefault="00CC05B6" w:rsidP="00CC05B6">
      <w:pPr>
        <w:pStyle w:val="Programostekstas"/>
      </w:pPr>
    </w:p>
    <w:p w14:paraId="1D04EF0A" w14:textId="77777777" w:rsidR="00CC05B6" w:rsidRDefault="00CC05B6" w:rsidP="00CC05B6">
      <w:pPr>
        <w:pStyle w:val="Programostekstas"/>
      </w:pPr>
      <w:r>
        <w:t>Tax Sum of all citizens SORTED A-Z:</w:t>
      </w:r>
    </w:p>
    <w:p w14:paraId="615308A8" w14:textId="77777777" w:rsidR="00CC05B6" w:rsidRDefault="00CC05B6" w:rsidP="00CC05B6">
      <w:pPr>
        <w:pStyle w:val="Programostekstas"/>
      </w:pPr>
    </w:p>
    <w:p w14:paraId="497FED72" w14:textId="77777777" w:rsidR="00CC05B6" w:rsidRDefault="00CC05B6" w:rsidP="00CC05B6">
      <w:pPr>
        <w:pStyle w:val="Programostekstas"/>
      </w:pPr>
      <w:r>
        <w:t>LastName             FirstName           |Address             |TaxSum    |</w:t>
      </w:r>
    </w:p>
    <w:p w14:paraId="4BC51524" w14:textId="77777777" w:rsidR="00CC05B6" w:rsidRDefault="00CC05B6" w:rsidP="00CC05B6">
      <w:pPr>
        <w:pStyle w:val="Programostekstas"/>
      </w:pPr>
      <w:r>
        <w:t>pavardėAA             vardasAA           | adresasAA          |    119.48|</w:t>
      </w:r>
    </w:p>
    <w:p w14:paraId="62C8E10A" w14:textId="77777777" w:rsidR="00CC05B6" w:rsidRDefault="00CC05B6" w:rsidP="00CC05B6">
      <w:pPr>
        <w:pStyle w:val="Programostekstas"/>
      </w:pPr>
      <w:r>
        <w:t>pavardė0              vardas0            | adresas3           |     44.28|</w:t>
      </w:r>
    </w:p>
    <w:p w14:paraId="4F6E2A1A" w14:textId="77777777" w:rsidR="00CC05B6" w:rsidRDefault="00CC05B6" w:rsidP="00CC05B6">
      <w:pPr>
        <w:pStyle w:val="Programostekstas"/>
      </w:pPr>
      <w:r>
        <w:t>pavardė2              vardas2            | adresas2           |    434.32|</w:t>
      </w:r>
    </w:p>
    <w:p w14:paraId="50520FBF" w14:textId="77777777" w:rsidR="00CC05B6" w:rsidRDefault="00CC05B6" w:rsidP="00CC05B6">
      <w:pPr>
        <w:pStyle w:val="Programostekstas"/>
      </w:pPr>
      <w:r>
        <w:t>pavardė0              vardas2            | adresas2           |    222.50|</w:t>
      </w:r>
    </w:p>
    <w:p w14:paraId="7732E63A" w14:textId="77777777" w:rsidR="00CC05B6" w:rsidRDefault="00CC05B6" w:rsidP="00CC05B6">
      <w:pPr>
        <w:pStyle w:val="Programostekstas"/>
      </w:pPr>
      <w:r>
        <w:t>pavardė1              vardas1            | adresas1           |    663.46|</w:t>
      </w:r>
    </w:p>
    <w:p w14:paraId="76B74916" w14:textId="77777777" w:rsidR="00CC05B6" w:rsidRDefault="00CC05B6" w:rsidP="00CC05B6">
      <w:pPr>
        <w:pStyle w:val="Programostekstas"/>
      </w:pPr>
    </w:p>
    <w:p w14:paraId="707BC14F" w14:textId="77777777" w:rsidR="00CC05B6" w:rsidRDefault="00CC05B6" w:rsidP="00CC05B6">
      <w:pPr>
        <w:pStyle w:val="Programostekstas"/>
      </w:pPr>
      <w:r>
        <w:t>All Citizen TOTAL Tax Sum: 1484.04</w:t>
      </w:r>
    </w:p>
    <w:p w14:paraId="56B3D854" w14:textId="77777777" w:rsidR="00CC05B6" w:rsidRDefault="00CC05B6" w:rsidP="00CC05B6">
      <w:pPr>
        <w:pStyle w:val="Programostekstas"/>
      </w:pPr>
    </w:p>
    <w:p w14:paraId="4C7EE642" w14:textId="77777777" w:rsidR="00CC05B6" w:rsidRDefault="00CC05B6" w:rsidP="00CC05B6">
      <w:pPr>
        <w:pStyle w:val="Programostekstas"/>
      </w:pPr>
      <w:r>
        <w:t>Average Tax Sum: 296.81</w:t>
      </w:r>
    </w:p>
    <w:p w14:paraId="3B54405A" w14:textId="77777777" w:rsidR="00CC05B6" w:rsidRDefault="00CC05B6" w:rsidP="00CC05B6">
      <w:pPr>
        <w:pStyle w:val="Programostekstas"/>
      </w:pPr>
    </w:p>
    <w:p w14:paraId="2A359663" w14:textId="77777777" w:rsidR="00CC05B6" w:rsidRDefault="00CC05B6" w:rsidP="00CC05B6">
      <w:pPr>
        <w:pStyle w:val="Programostekstas"/>
      </w:pPr>
      <w:r>
        <w:t>Citizens who paid above average:</w:t>
      </w:r>
    </w:p>
    <w:p w14:paraId="64D717B3" w14:textId="77777777" w:rsidR="00CC05B6" w:rsidRDefault="00CC05B6" w:rsidP="00CC05B6">
      <w:pPr>
        <w:pStyle w:val="Programostekstas"/>
      </w:pPr>
    </w:p>
    <w:p w14:paraId="2AB50FA9" w14:textId="77777777" w:rsidR="00CC05B6" w:rsidRDefault="00CC05B6" w:rsidP="00CC05B6">
      <w:pPr>
        <w:pStyle w:val="Programostekstas"/>
      </w:pPr>
      <w:r>
        <w:t>LastName             FirstName           |Address             |TaxSum    |</w:t>
      </w:r>
    </w:p>
    <w:p w14:paraId="7F2693DE" w14:textId="77777777" w:rsidR="00CC05B6" w:rsidRDefault="00CC05B6" w:rsidP="00CC05B6">
      <w:pPr>
        <w:pStyle w:val="Programostekstas"/>
      </w:pPr>
      <w:r>
        <w:t>pavardė2              vardas2            | adresas2           |    434.32|</w:t>
      </w:r>
    </w:p>
    <w:p w14:paraId="0603A4D0" w14:textId="77777777" w:rsidR="00CC05B6" w:rsidRDefault="00CC05B6" w:rsidP="00CC05B6">
      <w:pPr>
        <w:pStyle w:val="Programostekstas"/>
      </w:pPr>
      <w:r>
        <w:t>pavardė1              vardas1            | adresas1           |    663.46|</w:t>
      </w:r>
    </w:p>
    <w:p w14:paraId="54D66819" w14:textId="77777777" w:rsidR="00CC05B6" w:rsidRDefault="00CC05B6" w:rsidP="00CC05B6">
      <w:pPr>
        <w:pStyle w:val="Programostekstas"/>
      </w:pPr>
    </w:p>
    <w:p w14:paraId="40646B30" w14:textId="3E8BBC62" w:rsidR="00CC05B6" w:rsidRDefault="00FB696A" w:rsidP="00CC05B6">
      <w:pPr>
        <w:pStyle w:val="Programostekstas"/>
      </w:pPr>
      <w:r w:rsidRPr="00FB696A">
        <w:t xml:space="preserve">Citizens who paid </w:t>
      </w:r>
      <w:r w:rsidR="00CC05B6">
        <w:t>TaxCode: "11" on Month: "2"</w:t>
      </w:r>
    </w:p>
    <w:p w14:paraId="6770DDB0" w14:textId="77777777" w:rsidR="00CC05B6" w:rsidRDefault="00CC05B6" w:rsidP="00CC05B6">
      <w:pPr>
        <w:pStyle w:val="Programostekstas"/>
      </w:pPr>
    </w:p>
    <w:p w14:paraId="6FF58D30" w14:textId="77777777" w:rsidR="00CC05B6" w:rsidRDefault="00CC05B6" w:rsidP="00CC05B6">
      <w:pPr>
        <w:pStyle w:val="Programostekstas"/>
      </w:pPr>
      <w:r>
        <w:t>LastName             FirstName           |Address             |TaxSum    |</w:t>
      </w:r>
    </w:p>
    <w:p w14:paraId="3A366BFD" w14:textId="77777777" w:rsidR="00CC05B6" w:rsidRDefault="00CC05B6" w:rsidP="00CC05B6">
      <w:pPr>
        <w:pStyle w:val="Programostekstas"/>
      </w:pPr>
      <w:r>
        <w:t>pavardė0              vardas0            | adresas3           |     44.28|</w:t>
      </w:r>
    </w:p>
    <w:p w14:paraId="54D9A4FF" w14:textId="77777777" w:rsidR="00CC05B6" w:rsidRDefault="00CC05B6" w:rsidP="00CC05B6">
      <w:pPr>
        <w:pStyle w:val="Programostekstas"/>
      </w:pPr>
      <w:r>
        <w:t>pavardė1              vardas1            | adresas1           |    663.46|</w:t>
      </w:r>
    </w:p>
    <w:p w14:paraId="15AD148A" w14:textId="60428870" w:rsidR="00CC05B6" w:rsidRDefault="00CC05B6" w:rsidP="0052151B">
      <w:pPr>
        <w:pStyle w:val="Programostekstas"/>
      </w:pPr>
    </w:p>
    <w:p w14:paraId="73792C9E" w14:textId="12D9D225" w:rsidR="00BA1BF9" w:rsidRDefault="00BA1BF9" w:rsidP="0052151B">
      <w:pPr>
        <w:pStyle w:val="Programostekstas"/>
      </w:pPr>
      <w:r>
        <w:t>Duomenys 2:</w:t>
      </w:r>
    </w:p>
    <w:p w14:paraId="495F9102" w14:textId="724AE313" w:rsidR="00861ABE" w:rsidRDefault="00861ABE" w:rsidP="0052151B">
      <w:pPr>
        <w:pStyle w:val="Programostekstas"/>
      </w:pPr>
    </w:p>
    <w:p w14:paraId="3DF63894" w14:textId="009C6776" w:rsidR="00861ABE" w:rsidRDefault="00861ABE" w:rsidP="0052151B">
      <w:pPr>
        <w:pStyle w:val="Programostekstas"/>
      </w:pPr>
      <w:r>
        <w:t>U16a.txt:</w:t>
      </w:r>
    </w:p>
    <w:p w14:paraId="0B39D3A4" w14:textId="4478EFC7" w:rsidR="00861ABE" w:rsidRDefault="00861ABE" w:rsidP="0052151B">
      <w:pPr>
        <w:pStyle w:val="Programostekstas"/>
      </w:pPr>
    </w:p>
    <w:p w14:paraId="652EDA12" w14:textId="77777777" w:rsidR="00C852A3" w:rsidRDefault="00C852A3" w:rsidP="00C852A3">
      <w:pPr>
        <w:pStyle w:val="Programostekstas"/>
      </w:pPr>
      <w:r>
        <w:t>VAND; Vanduo; 0.07</w:t>
      </w:r>
    </w:p>
    <w:p w14:paraId="5170CFB0" w14:textId="77777777" w:rsidR="00C852A3" w:rsidRDefault="00C852A3" w:rsidP="00C852A3">
      <w:pPr>
        <w:pStyle w:val="Programostekstas"/>
      </w:pPr>
      <w:r>
        <w:t>KVND; Karštas vanduo; 0.20</w:t>
      </w:r>
    </w:p>
    <w:p w14:paraId="6E938948" w14:textId="74D030C6" w:rsidR="00861ABE" w:rsidRDefault="00C852A3" w:rsidP="00C852A3">
      <w:pPr>
        <w:pStyle w:val="Programostekstas"/>
      </w:pPr>
      <w:r>
        <w:t>LH20; Ledinis Vanduo; 0.10</w:t>
      </w:r>
    </w:p>
    <w:p w14:paraId="71EC1A55" w14:textId="09BB1935" w:rsidR="00C852A3" w:rsidRDefault="00C852A3" w:rsidP="00C852A3">
      <w:pPr>
        <w:pStyle w:val="Programostekstas"/>
      </w:pPr>
    </w:p>
    <w:p w14:paraId="69C2B023" w14:textId="417142EC" w:rsidR="00C852A3" w:rsidRDefault="00C852A3" w:rsidP="00C852A3">
      <w:pPr>
        <w:pStyle w:val="Programostekstas"/>
      </w:pPr>
      <w:r>
        <w:t>U16b.txt:</w:t>
      </w:r>
    </w:p>
    <w:p w14:paraId="31211C72" w14:textId="5E4D0A8B" w:rsidR="00C852A3" w:rsidRDefault="00C852A3" w:rsidP="00C852A3">
      <w:pPr>
        <w:pStyle w:val="Programostekstas"/>
      </w:pPr>
    </w:p>
    <w:p w14:paraId="383BEF9F" w14:textId="77777777" w:rsidR="00C852A3" w:rsidRDefault="00C852A3" w:rsidP="00C852A3">
      <w:pPr>
        <w:pStyle w:val="Programostekstas"/>
      </w:pPr>
      <w:r>
        <w:t>Pavardauskis; Vardenis; Adresatas;Vasaris;Benzinas;28;</w:t>
      </w:r>
    </w:p>
    <w:p w14:paraId="6E648445" w14:textId="77777777" w:rsidR="00C852A3" w:rsidRDefault="00C852A3" w:rsidP="00C852A3">
      <w:pPr>
        <w:pStyle w:val="Programostekstas"/>
      </w:pPr>
      <w:r>
        <w:t>Pavardauskis; Vardenis; Adresatas;Vasaris;VAND;14;</w:t>
      </w:r>
    </w:p>
    <w:p w14:paraId="21333F48" w14:textId="77777777" w:rsidR="00C852A3" w:rsidRDefault="00C852A3" w:rsidP="00C852A3">
      <w:pPr>
        <w:pStyle w:val="Programostekstas"/>
      </w:pPr>
      <w:r>
        <w:t>Pavardauskis; Vardenis; Adresatas;Kovas;KVND;20;</w:t>
      </w:r>
    </w:p>
    <w:p w14:paraId="460F7C81" w14:textId="77777777" w:rsidR="00C852A3" w:rsidRDefault="00C852A3" w:rsidP="00C852A3">
      <w:pPr>
        <w:pStyle w:val="Programostekstas"/>
      </w:pPr>
      <w:r>
        <w:t>Pavardauskis; Vardenis; Adresatas;Kovas;LH20;30;</w:t>
      </w:r>
    </w:p>
    <w:p w14:paraId="5B28486A" w14:textId="77777777" w:rsidR="00C852A3" w:rsidRDefault="00C852A3" w:rsidP="00C852A3">
      <w:pPr>
        <w:pStyle w:val="Programostekstas"/>
      </w:pPr>
      <w:r>
        <w:t>Pavardauskis; Vardenis; Adresatas;Kovas;VAND;15;</w:t>
      </w:r>
    </w:p>
    <w:p w14:paraId="336EE566" w14:textId="77777777" w:rsidR="00C852A3" w:rsidRDefault="00C852A3" w:rsidP="00C852A3">
      <w:pPr>
        <w:pStyle w:val="Programostekstas"/>
      </w:pPr>
      <w:r>
        <w:t>Pavardauskis; Vardenis; Adresatas;Balandis;VAND;99;</w:t>
      </w:r>
    </w:p>
    <w:p w14:paraId="40633A32" w14:textId="77777777" w:rsidR="00C852A3" w:rsidRDefault="00C852A3" w:rsidP="00C852A3">
      <w:pPr>
        <w:pStyle w:val="Programostekstas"/>
      </w:pPr>
      <w:r>
        <w:t>Tomas; Tomukas; Tomo namas 1;Kovas;VAND;97;</w:t>
      </w:r>
    </w:p>
    <w:p w14:paraId="39BC5639" w14:textId="77777777" w:rsidR="00C852A3" w:rsidRDefault="00C852A3" w:rsidP="00C852A3">
      <w:pPr>
        <w:pStyle w:val="Programostekstas"/>
      </w:pPr>
      <w:r>
        <w:t>Tomas; Tomukas; Tomo namas 1;Balandis;VAND;156;</w:t>
      </w:r>
    </w:p>
    <w:p w14:paraId="4C9A5B20" w14:textId="09449C2E" w:rsidR="00C852A3" w:rsidRDefault="00C852A3" w:rsidP="00C852A3">
      <w:pPr>
        <w:pStyle w:val="Programostekstas"/>
      </w:pPr>
      <w:r>
        <w:t>Tomas; Tomukas; Tomo namas 1;Rugsėjis;VAND;20;</w:t>
      </w:r>
    </w:p>
    <w:p w14:paraId="77AEB063" w14:textId="03B1B324" w:rsidR="00BA1BF9" w:rsidRDefault="00BA1BF9" w:rsidP="0052151B">
      <w:pPr>
        <w:pStyle w:val="Programostekstas"/>
      </w:pPr>
    </w:p>
    <w:p w14:paraId="53321237" w14:textId="48997255" w:rsidR="00BA1BF9" w:rsidRDefault="009D0154" w:rsidP="0052151B">
      <w:pPr>
        <w:pStyle w:val="Programostekstas"/>
      </w:pPr>
      <w:r>
        <w:t>Rezultatai:</w:t>
      </w:r>
    </w:p>
    <w:p w14:paraId="1B829C20" w14:textId="3610028B" w:rsidR="009D0154" w:rsidRDefault="009D0154" w:rsidP="0052151B">
      <w:pPr>
        <w:pStyle w:val="Programostekstas"/>
      </w:pPr>
    </w:p>
    <w:p w14:paraId="1F3E541B" w14:textId="79E95774" w:rsidR="009D0154" w:rsidRDefault="009D0154" w:rsidP="0052151B">
      <w:pPr>
        <w:pStyle w:val="Programostekstas"/>
      </w:pPr>
      <w:r>
        <w:t>Vartotojo sąsaja</w:t>
      </w:r>
    </w:p>
    <w:p w14:paraId="2EFD143E" w14:textId="07CCFF25" w:rsidR="009D0154" w:rsidRDefault="009D0154" w:rsidP="0052151B">
      <w:pPr>
        <w:pStyle w:val="Programostekstas"/>
      </w:pPr>
      <w:r>
        <w:t>Naudojant mėnesį: Balandis ir mokesčių kodą: VAND</w:t>
      </w:r>
      <w:r w:rsidR="00C32C52">
        <w:t>:</w:t>
      </w:r>
    </w:p>
    <w:p w14:paraId="5E64E79C" w14:textId="60163C36" w:rsidR="00C32C52" w:rsidRDefault="00C32C52" w:rsidP="0052151B">
      <w:pPr>
        <w:pStyle w:val="Programostekstas"/>
      </w:pPr>
    </w:p>
    <w:p w14:paraId="74E8B19B" w14:textId="75B33AEF" w:rsidR="00C32C52" w:rsidRDefault="00C32C52" w:rsidP="00DC2435">
      <w:pPr>
        <w:pStyle w:val="Programostekstas"/>
      </w:pPr>
      <w:r>
        <w:rPr>
          <w:noProof/>
        </w:rPr>
        <w:drawing>
          <wp:inline distT="0" distB="0" distL="0" distR="0" wp14:anchorId="2CAEFC3F" wp14:editId="6B0EE125">
            <wp:extent cx="3451273" cy="860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450" cy="8618961"/>
                    </a:xfrm>
                    <a:prstGeom prst="rect">
                      <a:avLst/>
                    </a:prstGeom>
                  </pic:spPr>
                </pic:pic>
              </a:graphicData>
            </a:graphic>
          </wp:inline>
        </w:drawing>
      </w:r>
      <w:r>
        <w:br w:type="page"/>
      </w:r>
    </w:p>
    <w:p w14:paraId="288889BF" w14:textId="77E8CB7F" w:rsidR="00C32C52" w:rsidRDefault="00C32C52" w:rsidP="0052151B">
      <w:pPr>
        <w:pStyle w:val="Programostekstas"/>
      </w:pPr>
      <w:r>
        <w:lastRenderedPageBreak/>
        <w:t>U16result.txt:</w:t>
      </w:r>
    </w:p>
    <w:p w14:paraId="38D3BDE6" w14:textId="77777777" w:rsidR="00DC2435" w:rsidRDefault="00DC2435" w:rsidP="0052151B">
      <w:pPr>
        <w:pStyle w:val="Programostekstas"/>
      </w:pPr>
    </w:p>
    <w:p w14:paraId="1F523A65" w14:textId="77777777" w:rsidR="00E209F3" w:rsidRDefault="00E209F3" w:rsidP="00E209F3">
      <w:pPr>
        <w:pStyle w:val="Programostekstas"/>
      </w:pPr>
      <w:r>
        <w:t>Tax Sum of all citizens:</w:t>
      </w:r>
    </w:p>
    <w:p w14:paraId="30970816" w14:textId="77777777" w:rsidR="00E209F3" w:rsidRDefault="00E209F3" w:rsidP="00E209F3">
      <w:pPr>
        <w:pStyle w:val="Programostekstas"/>
      </w:pPr>
    </w:p>
    <w:p w14:paraId="2D1E1434" w14:textId="77777777" w:rsidR="00E209F3" w:rsidRDefault="00E209F3" w:rsidP="00E209F3">
      <w:pPr>
        <w:pStyle w:val="Programostekstas"/>
      </w:pPr>
      <w:r>
        <w:t>LastName             FirstName           |Address             |TaxSum    |</w:t>
      </w:r>
    </w:p>
    <w:p w14:paraId="75F9CB0E" w14:textId="77777777" w:rsidR="00E209F3" w:rsidRDefault="00E209F3" w:rsidP="00E209F3">
      <w:pPr>
        <w:pStyle w:val="Programostekstas"/>
      </w:pPr>
      <w:r>
        <w:t>Pavardauskis          Vardenis           | Adresatas          |     15.96|</w:t>
      </w:r>
    </w:p>
    <w:p w14:paraId="0AEFD2D2" w14:textId="77777777" w:rsidR="00E209F3" w:rsidRDefault="00E209F3" w:rsidP="00E209F3">
      <w:pPr>
        <w:pStyle w:val="Programostekstas"/>
      </w:pPr>
      <w:r>
        <w:t>Tomas                 Tomukas            | Tomo namas 1       |     19.11|</w:t>
      </w:r>
    </w:p>
    <w:p w14:paraId="2D778A26" w14:textId="77777777" w:rsidR="00E209F3" w:rsidRDefault="00E209F3" w:rsidP="00E209F3">
      <w:pPr>
        <w:pStyle w:val="Programostekstas"/>
      </w:pPr>
    </w:p>
    <w:p w14:paraId="5DFB8EB2" w14:textId="77777777" w:rsidR="00E209F3" w:rsidRDefault="00E209F3" w:rsidP="00E209F3">
      <w:pPr>
        <w:pStyle w:val="Programostekstas"/>
      </w:pPr>
      <w:r>
        <w:t>Tax Sum of all citizens SORTED A-Z:</w:t>
      </w:r>
    </w:p>
    <w:p w14:paraId="169E3A07" w14:textId="77777777" w:rsidR="00E209F3" w:rsidRDefault="00E209F3" w:rsidP="00E209F3">
      <w:pPr>
        <w:pStyle w:val="Programostekstas"/>
      </w:pPr>
    </w:p>
    <w:p w14:paraId="4F24DF95" w14:textId="77777777" w:rsidR="00E209F3" w:rsidRDefault="00E209F3" w:rsidP="00E209F3">
      <w:pPr>
        <w:pStyle w:val="Programostekstas"/>
      </w:pPr>
      <w:r>
        <w:t>LastName             FirstName           |Address             |TaxSum    |</w:t>
      </w:r>
    </w:p>
    <w:p w14:paraId="54A22414" w14:textId="77777777" w:rsidR="00E209F3" w:rsidRDefault="00E209F3" w:rsidP="00E209F3">
      <w:pPr>
        <w:pStyle w:val="Programostekstas"/>
      </w:pPr>
      <w:r>
        <w:t>Tomas                 Tomukas            | Tomo namas 1       |     19.11|</w:t>
      </w:r>
    </w:p>
    <w:p w14:paraId="6B4F0202" w14:textId="77777777" w:rsidR="00E209F3" w:rsidRDefault="00E209F3" w:rsidP="00E209F3">
      <w:pPr>
        <w:pStyle w:val="Programostekstas"/>
      </w:pPr>
      <w:r>
        <w:t>Pavardauskis          Vardenis           | Adresatas          |     15.96|</w:t>
      </w:r>
    </w:p>
    <w:p w14:paraId="510CF266" w14:textId="77777777" w:rsidR="00E209F3" w:rsidRDefault="00E209F3" w:rsidP="00E209F3">
      <w:pPr>
        <w:pStyle w:val="Programostekstas"/>
      </w:pPr>
    </w:p>
    <w:p w14:paraId="78BC0DA4" w14:textId="77777777" w:rsidR="00E209F3" w:rsidRDefault="00E209F3" w:rsidP="00E209F3">
      <w:pPr>
        <w:pStyle w:val="Programostekstas"/>
      </w:pPr>
      <w:r>
        <w:t>All Citizen TOTAL Tax Sum: 35.07</w:t>
      </w:r>
    </w:p>
    <w:p w14:paraId="61643D91" w14:textId="77777777" w:rsidR="00E209F3" w:rsidRDefault="00E209F3" w:rsidP="00E209F3">
      <w:pPr>
        <w:pStyle w:val="Programostekstas"/>
      </w:pPr>
    </w:p>
    <w:p w14:paraId="5D9AE094" w14:textId="77777777" w:rsidR="00E209F3" w:rsidRDefault="00E209F3" w:rsidP="00E209F3">
      <w:pPr>
        <w:pStyle w:val="Programostekstas"/>
      </w:pPr>
      <w:r>
        <w:t>Average Tax Sum: 17.54</w:t>
      </w:r>
    </w:p>
    <w:p w14:paraId="19A6861A" w14:textId="77777777" w:rsidR="00E209F3" w:rsidRDefault="00E209F3" w:rsidP="00E209F3">
      <w:pPr>
        <w:pStyle w:val="Programostekstas"/>
      </w:pPr>
    </w:p>
    <w:p w14:paraId="24736259" w14:textId="77777777" w:rsidR="00E209F3" w:rsidRDefault="00E209F3" w:rsidP="00E209F3">
      <w:pPr>
        <w:pStyle w:val="Programostekstas"/>
      </w:pPr>
      <w:r>
        <w:t>Citizens who paid above average:</w:t>
      </w:r>
    </w:p>
    <w:p w14:paraId="7990AE12" w14:textId="77777777" w:rsidR="00E209F3" w:rsidRDefault="00E209F3" w:rsidP="00E209F3">
      <w:pPr>
        <w:pStyle w:val="Programostekstas"/>
      </w:pPr>
    </w:p>
    <w:p w14:paraId="3E72DC27" w14:textId="77777777" w:rsidR="00E209F3" w:rsidRDefault="00E209F3" w:rsidP="00E209F3">
      <w:pPr>
        <w:pStyle w:val="Programostekstas"/>
      </w:pPr>
      <w:r>
        <w:t>LastName             FirstName           |Address             |TaxSum    |</w:t>
      </w:r>
    </w:p>
    <w:p w14:paraId="5774A87F" w14:textId="77777777" w:rsidR="00E209F3" w:rsidRDefault="00E209F3" w:rsidP="00E209F3">
      <w:pPr>
        <w:pStyle w:val="Programostekstas"/>
      </w:pPr>
      <w:r>
        <w:t>Tomas                 Tomukas            | Tomo namas 1       |     19.11|</w:t>
      </w:r>
    </w:p>
    <w:p w14:paraId="3170F24B" w14:textId="77777777" w:rsidR="00E209F3" w:rsidRDefault="00E209F3" w:rsidP="00E209F3">
      <w:pPr>
        <w:pStyle w:val="Programostekstas"/>
      </w:pPr>
    </w:p>
    <w:p w14:paraId="550BFF23" w14:textId="04B33F98" w:rsidR="00E209F3" w:rsidRDefault="00E209F3" w:rsidP="00E209F3">
      <w:pPr>
        <w:pStyle w:val="Programostekstas"/>
      </w:pPr>
      <w:r>
        <w:t>Citizens who paid TaxCode: "VAND" on Month: "Balandis"</w:t>
      </w:r>
    </w:p>
    <w:p w14:paraId="4847BE07" w14:textId="77777777" w:rsidR="00E209F3" w:rsidRDefault="00E209F3" w:rsidP="00E209F3">
      <w:pPr>
        <w:pStyle w:val="Programostekstas"/>
      </w:pPr>
    </w:p>
    <w:p w14:paraId="0351E3FE" w14:textId="77777777" w:rsidR="00E209F3" w:rsidRDefault="00E209F3" w:rsidP="00E209F3">
      <w:pPr>
        <w:pStyle w:val="Programostekstas"/>
      </w:pPr>
      <w:r>
        <w:t>LastName             FirstName           |Address             |TaxSum    |</w:t>
      </w:r>
    </w:p>
    <w:p w14:paraId="77A44BC1" w14:textId="77777777" w:rsidR="00E209F3" w:rsidRDefault="00E209F3" w:rsidP="00E209F3">
      <w:pPr>
        <w:pStyle w:val="Programostekstas"/>
      </w:pPr>
      <w:r>
        <w:t>Tomas                 Tomukas            | Tomo namas 1       |     19.11|</w:t>
      </w:r>
    </w:p>
    <w:p w14:paraId="74FB2C10" w14:textId="77777777" w:rsidR="00E209F3" w:rsidRDefault="00E209F3" w:rsidP="00E209F3">
      <w:pPr>
        <w:pStyle w:val="Programostekstas"/>
      </w:pPr>
      <w:r>
        <w:t>Pavardauskis          Vardenis           | Adresatas          |     15.96|</w:t>
      </w:r>
    </w:p>
    <w:p w14:paraId="7BAF8850" w14:textId="77777777" w:rsidR="00C32C52" w:rsidRDefault="00C32C52" w:rsidP="0052151B">
      <w:pPr>
        <w:pStyle w:val="Programostekstas"/>
      </w:pPr>
    </w:p>
    <w:p w14:paraId="264AEFEA" w14:textId="77777777" w:rsidR="0052151B" w:rsidRDefault="0052151B" w:rsidP="0052151B">
      <w:pPr>
        <w:pStyle w:val="Heading2"/>
      </w:pPr>
      <w:bookmarkStart w:id="21" w:name="_Toc31703418"/>
      <w:r>
        <w:t>Dėstytojo pastabos</w:t>
      </w:r>
      <w:bookmarkEnd w:id="21"/>
    </w:p>
    <w:p w14:paraId="23E2AFC3" w14:textId="77777777" w:rsidR="0052151B" w:rsidRDefault="0052151B" w:rsidP="0052151B"/>
    <w:p w14:paraId="4A7D97D1" w14:textId="77777777" w:rsidR="0052151B" w:rsidRDefault="0052151B" w:rsidP="0052151B"/>
    <w:p w14:paraId="4F360DCF" w14:textId="4B00F103" w:rsidR="0052151B" w:rsidRDefault="003169FB" w:rsidP="003169FB">
      <w:pPr>
        <w:pStyle w:val="ListParagraph"/>
        <w:numPr>
          <w:ilvl w:val="0"/>
          <w:numId w:val="46"/>
        </w:numPr>
      </w:pPr>
      <w:r w:rsidRPr="003169FB">
        <w:t>Klasių diagramoje nebūna žodžių private ar public. Tam yra spec. simboliai.</w:t>
      </w:r>
    </w:p>
    <w:p w14:paraId="6793CB8D" w14:textId="5AC9B165" w:rsidR="003169FB" w:rsidRDefault="003169FB" w:rsidP="003169FB">
      <w:pPr>
        <w:pStyle w:val="ListParagraph"/>
        <w:numPr>
          <w:ilvl w:val="0"/>
          <w:numId w:val="46"/>
        </w:numPr>
      </w:pPr>
      <w:r w:rsidRPr="003169FB">
        <w:t>Negalima private int count;</w:t>
      </w:r>
    </w:p>
    <w:p w14:paraId="06A74B42" w14:textId="7FCAE348" w:rsidR="003169FB" w:rsidRDefault="003169FB" w:rsidP="003169FB">
      <w:pPr>
        <w:pStyle w:val="ListParagraph"/>
        <w:numPr>
          <w:ilvl w:val="0"/>
          <w:numId w:val="46"/>
        </w:numPr>
      </w:pPr>
      <w:r>
        <w:t>K</w:t>
      </w:r>
      <w:r w:rsidRPr="003169FB">
        <w:t>am žodis internal, internal class Node?</w:t>
      </w:r>
    </w:p>
    <w:p w14:paraId="0AA770AF" w14:textId="77777777" w:rsidR="003169FB" w:rsidRDefault="003169FB" w:rsidP="003169FB">
      <w:pPr>
        <w:pStyle w:val="ListParagraph"/>
        <w:numPr>
          <w:ilvl w:val="0"/>
          <w:numId w:val="46"/>
        </w:numPr>
      </w:pPr>
      <w:r>
        <w:t>Negalim painioti su sąsaja:</w:t>
      </w:r>
    </w:p>
    <w:p w14:paraId="257E4901" w14:textId="349921C2" w:rsidR="003169FB" w:rsidRDefault="003169FB" w:rsidP="003169FB">
      <w:pPr>
        <w:pStyle w:val="ListParagraph"/>
        <w:ind w:left="1080" w:firstLine="0"/>
      </w:pPr>
      <w:r>
        <w:t>public TableRow GetRow(int index</w:t>
      </w:r>
    </w:p>
    <w:p w14:paraId="6EC62107" w14:textId="77777777" w:rsidR="003169FB" w:rsidRDefault="003169FB" w:rsidP="003169FB">
      <w:pPr>
        <w:pStyle w:val="ListParagraph"/>
        <w:numPr>
          <w:ilvl w:val="0"/>
          <w:numId w:val="46"/>
        </w:numPr>
      </w:pPr>
      <w:r>
        <w:t>Taip neturi būti:</w:t>
      </w:r>
    </w:p>
    <w:p w14:paraId="41EE0207" w14:textId="77777777" w:rsidR="003169FB" w:rsidRDefault="003169FB" w:rsidP="003169FB">
      <w:pPr>
        <w:pStyle w:val="ListParagraph"/>
        <w:ind w:left="1080" w:firstLine="0"/>
      </w:pPr>
      <w:r>
        <w:t>public string TaxCode { get; set; }</w:t>
      </w:r>
    </w:p>
    <w:p w14:paraId="62D0A361" w14:textId="77777777" w:rsidR="003169FB" w:rsidRDefault="003169FB" w:rsidP="003169FB">
      <w:pPr>
        <w:pStyle w:val="ListParagraph"/>
        <w:ind w:left="1080" w:firstLine="0"/>
      </w:pPr>
      <w:r>
        <w:t>public string TaxName { get; set; }</w:t>
      </w:r>
    </w:p>
    <w:p w14:paraId="79189C19" w14:textId="77777777" w:rsidR="003169FB" w:rsidRDefault="003169FB" w:rsidP="003169FB">
      <w:pPr>
        <w:pStyle w:val="ListParagraph"/>
        <w:ind w:left="1080" w:firstLine="0"/>
      </w:pPr>
      <w:r>
        <w:t>public double Price { get; set; }</w:t>
      </w:r>
    </w:p>
    <w:p w14:paraId="71B0F0BB" w14:textId="6FB8A71A" w:rsidR="003169FB" w:rsidRDefault="003169FB" w:rsidP="003169FB">
      <w:pPr>
        <w:pStyle w:val="ListParagraph"/>
        <w:ind w:left="1080" w:firstLine="0"/>
      </w:pPr>
      <w:r>
        <w:t>public Node next;</w:t>
      </w:r>
    </w:p>
    <w:p w14:paraId="78192746" w14:textId="77777777" w:rsidR="003169FB" w:rsidRDefault="003169FB" w:rsidP="003169FB">
      <w:pPr>
        <w:pStyle w:val="ListParagraph"/>
        <w:numPr>
          <w:ilvl w:val="0"/>
          <w:numId w:val="46"/>
        </w:numPr>
      </w:pPr>
      <w:r>
        <w:t>Kur klasės Tax sąsajos metodai?</w:t>
      </w:r>
    </w:p>
    <w:p w14:paraId="0621A52B" w14:textId="77777777" w:rsidR="00EE0A2E" w:rsidRDefault="003169FB" w:rsidP="00EE0A2E">
      <w:pPr>
        <w:pStyle w:val="ListParagraph"/>
        <w:ind w:left="1080" w:firstLine="0"/>
      </w:pPr>
      <w:r>
        <w:t>Perdaryti.</w:t>
      </w:r>
    </w:p>
    <w:p w14:paraId="6B131FD9" w14:textId="649909EC" w:rsidR="00EE0A2E" w:rsidRDefault="00EE0A2E" w:rsidP="00EE0A2E">
      <w:pPr>
        <w:pStyle w:val="ListParagraph"/>
        <w:numPr>
          <w:ilvl w:val="0"/>
          <w:numId w:val="46"/>
        </w:numPr>
      </w:pPr>
      <w:r>
        <w:t>Negaliu sutikti su tokia klase Node:</w:t>
      </w:r>
    </w:p>
    <w:p w14:paraId="57B9B500" w14:textId="77777777" w:rsidR="00EE0A2E" w:rsidRDefault="00EE0A2E" w:rsidP="00EE0A2E">
      <w:pPr>
        <w:pStyle w:val="ListParagraph"/>
        <w:ind w:left="1080" w:firstLine="0"/>
      </w:pPr>
      <w:r>
        <w:t>public Node(string lastName, string firstName, string address)</w:t>
      </w:r>
    </w:p>
    <w:p w14:paraId="0A61B3DE" w14:textId="77777777" w:rsidR="00EE0A2E" w:rsidRDefault="00EE0A2E" w:rsidP="00EE0A2E">
      <w:pPr>
        <w:pStyle w:val="ListParagraph"/>
        <w:ind w:left="1080" w:firstLine="0"/>
      </w:pPr>
      <w:r>
        <w:t>{</w:t>
      </w:r>
    </w:p>
    <w:p w14:paraId="613E1095" w14:textId="77777777" w:rsidR="00EE0A2E" w:rsidRDefault="00EE0A2E" w:rsidP="00EE0A2E">
      <w:pPr>
        <w:pStyle w:val="ListParagraph"/>
        <w:ind w:left="1080" w:firstLine="0"/>
      </w:pPr>
      <w:r>
        <w:t>Data = new CitizenData(lastName, firstName, address);</w:t>
      </w:r>
    </w:p>
    <w:p w14:paraId="250F022A" w14:textId="77777777" w:rsidR="00EE0A2E" w:rsidRDefault="00EE0A2E" w:rsidP="00EE0A2E">
      <w:pPr>
        <w:pStyle w:val="ListParagraph"/>
        <w:ind w:left="1080" w:firstLine="0"/>
      </w:pPr>
      <w:r>
        <w:t>}</w:t>
      </w:r>
    </w:p>
    <w:p w14:paraId="4BD2DD86" w14:textId="77777777" w:rsidR="00EE0A2E" w:rsidRDefault="00EE0A2E" w:rsidP="00EE0A2E">
      <w:pPr>
        <w:pStyle w:val="ListParagraph"/>
        <w:ind w:left="1080" w:firstLine="0"/>
      </w:pPr>
      <w:r>
        <w:lastRenderedPageBreak/>
        <w:t>/// &lt;summary&gt;</w:t>
      </w:r>
    </w:p>
    <w:p w14:paraId="73893678" w14:textId="77777777" w:rsidR="00EE0A2E" w:rsidRDefault="00EE0A2E" w:rsidP="00EE0A2E">
      <w:pPr>
        <w:pStyle w:val="ListParagraph"/>
        <w:ind w:left="1080" w:firstLine="0"/>
      </w:pPr>
      <w:r>
        <w:t>/// Swaps the DATA, keeps the pointers</w:t>
      </w:r>
    </w:p>
    <w:p w14:paraId="71FB7CCC" w14:textId="77777777" w:rsidR="00EE0A2E" w:rsidRDefault="00EE0A2E" w:rsidP="00EE0A2E">
      <w:pPr>
        <w:pStyle w:val="ListParagraph"/>
        <w:ind w:left="1080" w:firstLine="0"/>
      </w:pPr>
      <w:r>
        <w:t>/// &lt;/summary&gt;</w:t>
      </w:r>
    </w:p>
    <w:p w14:paraId="57EF8AD4" w14:textId="77777777" w:rsidR="00EE0A2E" w:rsidRDefault="00EE0A2E" w:rsidP="00EE0A2E">
      <w:pPr>
        <w:pStyle w:val="ListParagraph"/>
        <w:ind w:left="1080" w:firstLine="0"/>
      </w:pPr>
      <w:r>
        <w:t>/// &lt;param name="other"&gt;Other node to be swapped with&lt;/param&gt;</w:t>
      </w:r>
    </w:p>
    <w:p w14:paraId="1BADD670" w14:textId="77777777" w:rsidR="00EE0A2E" w:rsidRDefault="00EE0A2E" w:rsidP="00EE0A2E">
      <w:pPr>
        <w:pStyle w:val="ListParagraph"/>
        <w:ind w:left="1080" w:firstLine="0"/>
      </w:pPr>
      <w:r>
        <w:t>public void SwapData(Node other)</w:t>
      </w:r>
    </w:p>
    <w:p w14:paraId="77083DFB" w14:textId="77777777" w:rsidR="00EE0A2E" w:rsidRDefault="00EE0A2E" w:rsidP="00EE0A2E">
      <w:pPr>
        <w:pStyle w:val="ListParagraph"/>
        <w:ind w:left="1080" w:firstLine="0"/>
      </w:pPr>
      <w:r>
        <w:t>{</w:t>
      </w:r>
    </w:p>
    <w:p w14:paraId="123EC856" w14:textId="77777777" w:rsidR="00EE0A2E" w:rsidRDefault="00EE0A2E" w:rsidP="00EE0A2E">
      <w:pPr>
        <w:pStyle w:val="ListParagraph"/>
        <w:ind w:left="1080" w:firstLine="0"/>
      </w:pPr>
      <w:r>
        <w:t>CitizenData temp = Data;</w:t>
      </w:r>
    </w:p>
    <w:p w14:paraId="0D98525A" w14:textId="77777777" w:rsidR="00EE0A2E" w:rsidRDefault="00EE0A2E" w:rsidP="00EE0A2E">
      <w:pPr>
        <w:pStyle w:val="ListParagraph"/>
        <w:ind w:left="1080" w:firstLine="0"/>
      </w:pPr>
      <w:r>
        <w:t>Data = other.Data;</w:t>
      </w:r>
    </w:p>
    <w:p w14:paraId="279C08A2" w14:textId="77777777" w:rsidR="00EE0A2E" w:rsidRDefault="00EE0A2E" w:rsidP="00EE0A2E">
      <w:pPr>
        <w:pStyle w:val="ListParagraph"/>
        <w:ind w:left="1080" w:firstLine="0"/>
      </w:pPr>
      <w:r>
        <w:t>other.Data = temp;</w:t>
      </w:r>
    </w:p>
    <w:p w14:paraId="280402B3" w14:textId="77777777" w:rsidR="00EE0A2E" w:rsidRDefault="00EE0A2E" w:rsidP="00EE0A2E">
      <w:pPr>
        <w:pStyle w:val="ListParagraph"/>
        <w:ind w:left="1080" w:firstLine="0"/>
      </w:pPr>
      <w:r>
        <w:t>}</w:t>
      </w:r>
    </w:p>
    <w:p w14:paraId="5BE2C7FB" w14:textId="4C522551" w:rsidR="00EE0A2E" w:rsidRDefault="00EE0A2E" w:rsidP="00EE0A2E">
      <w:pPr>
        <w:pStyle w:val="ListParagraph"/>
        <w:numPr>
          <w:ilvl w:val="0"/>
          <w:numId w:val="46"/>
        </w:numPr>
      </w:pPr>
      <w:r>
        <w:t>Nėra klasės InoutUtils.</w:t>
      </w:r>
    </w:p>
    <w:p w14:paraId="066E6AAC" w14:textId="36838BDB" w:rsidR="0034785D" w:rsidRDefault="0034785D" w:rsidP="0034785D">
      <w:pPr>
        <w:pStyle w:val="ListParagraph"/>
        <w:numPr>
          <w:ilvl w:val="0"/>
          <w:numId w:val="46"/>
        </w:numPr>
      </w:pPr>
      <w:r>
        <w:t>AddMoney(string lastName, string firstName, string address, double</w:t>
      </w:r>
      <w:r>
        <w:br/>
        <w:t>Kodėl ne citizen?</w:t>
      </w:r>
    </w:p>
    <w:p w14:paraId="1AFCF04F" w14:textId="77777777" w:rsidR="0034785D" w:rsidRDefault="0034785D" w:rsidP="0034785D">
      <w:pPr>
        <w:pStyle w:val="ListParagraph"/>
        <w:numPr>
          <w:ilvl w:val="0"/>
          <w:numId w:val="46"/>
        </w:numPr>
      </w:pPr>
      <w:r>
        <w:t>Kodėl nėra Next antraštėje?</w:t>
      </w:r>
    </w:p>
    <w:p w14:paraId="6F992BAB" w14:textId="749BD466" w:rsidR="0034785D" w:rsidRPr="00D1074F" w:rsidRDefault="0034785D" w:rsidP="0034785D">
      <w:pPr>
        <w:pStyle w:val="ListParagraph"/>
        <w:ind w:left="1080" w:firstLine="0"/>
      </w:pPr>
      <w:r>
        <w:t>public Node(CitizenData data)</w:t>
      </w:r>
    </w:p>
    <w:p w14:paraId="67BC92B7" w14:textId="77777777" w:rsidR="00AB7416" w:rsidRPr="0015714D" w:rsidRDefault="00292560" w:rsidP="006E731F">
      <w:pPr>
        <w:pStyle w:val="Heading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4855727D" w14:textId="77777777" w:rsidR="0052151B" w:rsidRPr="00844988" w:rsidRDefault="0052151B" w:rsidP="0052151B">
      <w:pPr>
        <w:pStyle w:val="Heading2"/>
      </w:pPr>
      <w:bookmarkStart w:id="23" w:name="_Toc31703420"/>
      <w:r w:rsidRPr="00844988">
        <w:t>Darbo užduotis</w:t>
      </w:r>
      <w:bookmarkEnd w:id="23"/>
    </w:p>
    <w:p w14:paraId="521CB9AA" w14:textId="58BCE678" w:rsidR="0052151B" w:rsidRDefault="00C31A7E" w:rsidP="00C31A7E">
      <w:r>
        <w:rPr>
          <w:noProof/>
        </w:rPr>
        <w:drawing>
          <wp:inline distT="0" distB="0" distL="0" distR="0" wp14:anchorId="478A047F" wp14:editId="14DB6560">
            <wp:extent cx="5575935" cy="1890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330B7FE8" w14:textId="77777777" w:rsidR="0052151B" w:rsidRDefault="0052151B" w:rsidP="0052151B">
      <w:pPr>
        <w:pStyle w:val="Heading2"/>
      </w:pPr>
      <w:bookmarkStart w:id="24" w:name="_Toc31703421"/>
      <w:r>
        <w:t>Grafinės vartotojo sąsajos schema</w:t>
      </w:r>
      <w:bookmarkEnd w:id="24"/>
    </w:p>
    <w:p w14:paraId="5B36B641" w14:textId="6E55F4ED" w:rsidR="0052151B" w:rsidRDefault="00487EC3" w:rsidP="0052151B">
      <w:r>
        <w:rPr>
          <w:noProof/>
        </w:rPr>
        <w:drawing>
          <wp:inline distT="0" distB="0" distL="0" distR="0" wp14:anchorId="3454E826" wp14:editId="6FC832E9">
            <wp:extent cx="5490210" cy="254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211" cy="2547836"/>
                    </a:xfrm>
                    <a:prstGeom prst="rect">
                      <a:avLst/>
                    </a:prstGeom>
                  </pic:spPr>
                </pic:pic>
              </a:graphicData>
            </a:graphic>
          </wp:inline>
        </w:drawing>
      </w:r>
    </w:p>
    <w:p w14:paraId="72A211AB" w14:textId="67AE34D9" w:rsidR="00487EC3" w:rsidRDefault="00487EC3" w:rsidP="0052151B">
      <w:r>
        <w:rPr>
          <w:noProof/>
        </w:rPr>
        <w:drawing>
          <wp:inline distT="0" distB="0" distL="0" distR="0" wp14:anchorId="212E5614" wp14:editId="70013C8F">
            <wp:extent cx="5528310" cy="68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780" cy="692703"/>
                    </a:xfrm>
                    <a:prstGeom prst="rect">
                      <a:avLst/>
                    </a:prstGeom>
                  </pic:spPr>
                </pic:pic>
              </a:graphicData>
            </a:graphic>
          </wp:inline>
        </w:drawing>
      </w:r>
    </w:p>
    <w:p w14:paraId="5CFAC6AF" w14:textId="77777777" w:rsidR="0052151B" w:rsidRDefault="0052151B" w:rsidP="0052151B"/>
    <w:p w14:paraId="1BA51712" w14:textId="77777777" w:rsidR="0052151B" w:rsidRDefault="0052151B" w:rsidP="0052151B"/>
    <w:p w14:paraId="2772CBCE" w14:textId="77777777" w:rsidR="0052151B" w:rsidRDefault="0052151B" w:rsidP="0052151B">
      <w:pPr>
        <w:pStyle w:val="Heading2"/>
      </w:pPr>
      <w:bookmarkStart w:id="25" w:name="_Toc31703422"/>
      <w:r>
        <w:t>Sąsajoje panaudotų komponentų keičiamos savybės</w:t>
      </w:r>
      <w:bookmarkEnd w:id="25"/>
    </w:p>
    <w:p w14:paraId="7A017580"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C31A7E" w:rsidRPr="00F56923" w14:paraId="5553B49A" w14:textId="77777777" w:rsidTr="001E57E4">
        <w:trPr>
          <w:jc w:val="center"/>
        </w:trPr>
        <w:tc>
          <w:tcPr>
            <w:tcW w:w="2347" w:type="dxa"/>
          </w:tcPr>
          <w:p w14:paraId="4EFA9C97" w14:textId="77777777" w:rsidR="00C31A7E" w:rsidRPr="00336D40" w:rsidRDefault="00C31A7E" w:rsidP="001E57E4">
            <w:pPr>
              <w:pStyle w:val="Lentelsantrat"/>
            </w:pPr>
            <w:r>
              <w:t>Komponentas</w:t>
            </w:r>
          </w:p>
        </w:tc>
        <w:tc>
          <w:tcPr>
            <w:tcW w:w="2689" w:type="dxa"/>
          </w:tcPr>
          <w:p w14:paraId="7F56305B" w14:textId="77777777" w:rsidR="00C31A7E" w:rsidRPr="00336D40" w:rsidRDefault="00C31A7E" w:rsidP="001E57E4">
            <w:pPr>
              <w:pStyle w:val="Lentelsantrat"/>
            </w:pPr>
            <w:r>
              <w:t>Savybė</w:t>
            </w:r>
          </w:p>
        </w:tc>
        <w:tc>
          <w:tcPr>
            <w:tcW w:w="4036" w:type="dxa"/>
          </w:tcPr>
          <w:p w14:paraId="288A1BA8" w14:textId="77777777" w:rsidR="00C31A7E" w:rsidRPr="00336D40" w:rsidRDefault="00C31A7E" w:rsidP="001E57E4">
            <w:pPr>
              <w:pStyle w:val="Lentelsantrat"/>
            </w:pPr>
            <w:r>
              <w:t>Reikšmė</w:t>
            </w:r>
          </w:p>
        </w:tc>
      </w:tr>
      <w:tr w:rsidR="00C31A7E" w:rsidRPr="00F56923" w14:paraId="193D1AED" w14:textId="77777777" w:rsidTr="001E57E4">
        <w:trPr>
          <w:jc w:val="center"/>
        </w:trPr>
        <w:tc>
          <w:tcPr>
            <w:tcW w:w="2347" w:type="dxa"/>
          </w:tcPr>
          <w:p w14:paraId="0744571C" w14:textId="77777777" w:rsidR="00C31A7E" w:rsidRPr="00336D40" w:rsidRDefault="00C31A7E" w:rsidP="001E57E4">
            <w:pPr>
              <w:pStyle w:val="Lentelscels"/>
            </w:pPr>
            <w:r>
              <w:t>HeaderLabel</w:t>
            </w:r>
          </w:p>
        </w:tc>
        <w:tc>
          <w:tcPr>
            <w:tcW w:w="2689" w:type="dxa"/>
          </w:tcPr>
          <w:p w14:paraId="63CE7482" w14:textId="77777777" w:rsidR="00C31A7E" w:rsidRPr="00336D40" w:rsidRDefault="00C31A7E" w:rsidP="001E57E4">
            <w:pPr>
              <w:pStyle w:val="Lentelscels"/>
            </w:pPr>
            <w:r>
              <w:t>Text</w:t>
            </w:r>
          </w:p>
        </w:tc>
        <w:tc>
          <w:tcPr>
            <w:tcW w:w="4036" w:type="dxa"/>
          </w:tcPr>
          <w:p w14:paraId="025886EE" w14:textId="77777777" w:rsidR="00C31A7E" w:rsidRPr="00336D40" w:rsidRDefault="00C31A7E" w:rsidP="001E57E4">
            <w:pPr>
              <w:pStyle w:val="Lentelscels"/>
            </w:pPr>
            <w:r>
              <w:t>LAB02 U16</w:t>
            </w:r>
          </w:p>
        </w:tc>
      </w:tr>
      <w:tr w:rsidR="00C31A7E" w:rsidRPr="00F56923" w14:paraId="2D11DBF2" w14:textId="77777777" w:rsidTr="001E57E4">
        <w:trPr>
          <w:jc w:val="center"/>
        </w:trPr>
        <w:tc>
          <w:tcPr>
            <w:tcW w:w="2347" w:type="dxa"/>
          </w:tcPr>
          <w:p w14:paraId="583EADFF" w14:textId="77777777" w:rsidR="00C31A7E" w:rsidRPr="00336D40" w:rsidRDefault="00C31A7E" w:rsidP="001E57E4">
            <w:pPr>
              <w:pStyle w:val="Lentelscels"/>
            </w:pPr>
            <w:r>
              <w:t>Label1</w:t>
            </w:r>
          </w:p>
        </w:tc>
        <w:tc>
          <w:tcPr>
            <w:tcW w:w="2689" w:type="dxa"/>
          </w:tcPr>
          <w:p w14:paraId="77A5ED72" w14:textId="77777777" w:rsidR="00C31A7E" w:rsidRPr="00336D40" w:rsidRDefault="00C31A7E" w:rsidP="001E57E4">
            <w:pPr>
              <w:pStyle w:val="Lentelscels"/>
            </w:pPr>
            <w:r>
              <w:t>Text</w:t>
            </w:r>
          </w:p>
        </w:tc>
        <w:tc>
          <w:tcPr>
            <w:tcW w:w="4036" w:type="dxa"/>
          </w:tcPr>
          <w:p w14:paraId="33931824" w14:textId="77777777" w:rsidR="00C31A7E" w:rsidRPr="00336D40" w:rsidRDefault="00C31A7E" w:rsidP="001E57E4">
            <w:pPr>
              <w:pStyle w:val="Lentelscels"/>
            </w:pPr>
            <w:r>
              <w:t>Tax InfoU16a.txt:</w:t>
            </w:r>
          </w:p>
        </w:tc>
      </w:tr>
      <w:tr w:rsidR="00C31A7E" w:rsidRPr="00F56923" w14:paraId="2F0894B7" w14:textId="77777777" w:rsidTr="001E57E4">
        <w:trPr>
          <w:trHeight w:val="344"/>
          <w:jc w:val="center"/>
        </w:trPr>
        <w:tc>
          <w:tcPr>
            <w:tcW w:w="2347" w:type="dxa"/>
          </w:tcPr>
          <w:p w14:paraId="212F959A" w14:textId="77777777" w:rsidR="00C31A7E" w:rsidRPr="00336D40" w:rsidRDefault="00C31A7E" w:rsidP="001E57E4">
            <w:pPr>
              <w:pStyle w:val="Lentelscels"/>
            </w:pPr>
            <w:r>
              <w:t>Label2</w:t>
            </w:r>
          </w:p>
        </w:tc>
        <w:tc>
          <w:tcPr>
            <w:tcW w:w="2689" w:type="dxa"/>
          </w:tcPr>
          <w:p w14:paraId="398B01BF" w14:textId="77777777" w:rsidR="00C31A7E" w:rsidRPr="00336D40" w:rsidRDefault="00C31A7E" w:rsidP="001E57E4">
            <w:pPr>
              <w:pStyle w:val="Lentelscels"/>
            </w:pPr>
            <w:r>
              <w:t>Text</w:t>
            </w:r>
          </w:p>
        </w:tc>
        <w:tc>
          <w:tcPr>
            <w:tcW w:w="4036" w:type="dxa"/>
          </w:tcPr>
          <w:p w14:paraId="24CEDD32" w14:textId="77777777" w:rsidR="00C31A7E" w:rsidRPr="00336D40" w:rsidRDefault="00C31A7E" w:rsidP="001E57E4">
            <w:pPr>
              <w:pStyle w:val="Lentelscels"/>
            </w:pPr>
            <w:r>
              <w:t>Every Citizen Tax Data U16b:</w:t>
            </w:r>
          </w:p>
        </w:tc>
      </w:tr>
      <w:tr w:rsidR="00C31A7E" w:rsidRPr="00336D40" w14:paraId="78C00ED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73E0A3E" w14:textId="77777777" w:rsidR="00C31A7E" w:rsidRPr="00336D40" w:rsidRDefault="00C31A7E" w:rsidP="001E57E4">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221BDD9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210C771" w14:textId="77777777" w:rsidR="00C31A7E" w:rsidRPr="00336D40" w:rsidRDefault="00C31A7E" w:rsidP="001E57E4">
            <w:pPr>
              <w:pStyle w:val="Lentelscels"/>
            </w:pPr>
            <w:r>
              <w:t>U16a.txt Initial data:</w:t>
            </w:r>
          </w:p>
        </w:tc>
      </w:tr>
      <w:tr w:rsidR="00C31A7E" w:rsidRPr="00336D40" w14:paraId="7DD633E0"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B074C29" w14:textId="77777777" w:rsidR="00C31A7E" w:rsidRPr="00336D40" w:rsidRDefault="00C31A7E" w:rsidP="001E57E4">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6201C84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96DA169" w14:textId="77777777" w:rsidR="00C31A7E" w:rsidRPr="00336D40" w:rsidRDefault="00C31A7E" w:rsidP="001E57E4">
            <w:pPr>
              <w:pStyle w:val="Lentelscels"/>
            </w:pPr>
            <w:r>
              <w:t>U16b.txt Initial data:</w:t>
            </w:r>
          </w:p>
        </w:tc>
      </w:tr>
      <w:tr w:rsidR="00C31A7E" w:rsidRPr="00336D40" w14:paraId="4DED8FB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1D910699" w14:textId="77777777" w:rsidR="00C31A7E" w:rsidRPr="00336D40" w:rsidRDefault="00C31A7E" w:rsidP="001E57E4">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5FB6D68D"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451B731" w14:textId="77777777" w:rsidR="00C31A7E" w:rsidRPr="00336D40" w:rsidRDefault="00C31A7E" w:rsidP="001E57E4">
            <w:pPr>
              <w:pStyle w:val="Lentelscels"/>
            </w:pPr>
            <w:r>
              <w:t>All Citizen taxes over the months</w:t>
            </w:r>
          </w:p>
        </w:tc>
      </w:tr>
      <w:tr w:rsidR="00C31A7E" w:rsidRPr="00336D40" w14:paraId="27CF802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2DAF532C" w14:textId="77777777" w:rsidR="00C31A7E" w:rsidRPr="00336D40" w:rsidRDefault="00C31A7E" w:rsidP="001E57E4">
            <w:pPr>
              <w:pStyle w:val="Lentelscels"/>
            </w:pPr>
            <w:r>
              <w:lastRenderedPageBreak/>
              <w:t>AverageTax</w:t>
            </w:r>
          </w:p>
        </w:tc>
        <w:tc>
          <w:tcPr>
            <w:tcW w:w="2689" w:type="dxa"/>
            <w:tcBorders>
              <w:top w:val="single" w:sz="4" w:space="0" w:color="auto"/>
              <w:left w:val="single" w:sz="4" w:space="0" w:color="auto"/>
              <w:bottom w:val="single" w:sz="4" w:space="0" w:color="auto"/>
              <w:right w:val="single" w:sz="4" w:space="0" w:color="auto"/>
            </w:tcBorders>
          </w:tcPr>
          <w:p w14:paraId="3A1683D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CCCCC8A" w14:textId="77777777" w:rsidR="00C31A7E" w:rsidRPr="00336D40" w:rsidRDefault="00C31A7E" w:rsidP="001E57E4">
            <w:pPr>
              <w:pStyle w:val="Lentelscels"/>
            </w:pPr>
            <w:r>
              <w:rPr>
                <w:lang w:val="en-US"/>
              </w:rPr>
              <w:t>“”</w:t>
            </w:r>
          </w:p>
        </w:tc>
      </w:tr>
      <w:tr w:rsidR="00C31A7E" w:rsidRPr="00336D40" w14:paraId="1F20399B"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E7456F2" w14:textId="77777777" w:rsidR="00C31A7E" w:rsidRPr="00336D40" w:rsidRDefault="00C31A7E" w:rsidP="001E57E4">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3868A4"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F13368A" w14:textId="77777777" w:rsidR="00C31A7E" w:rsidRPr="00C33E7D" w:rsidRDefault="00C31A7E" w:rsidP="001E57E4">
            <w:pPr>
              <w:pStyle w:val="Lentelscels"/>
              <w:rPr>
                <w:lang w:val="en-US"/>
              </w:rPr>
            </w:pPr>
            <w:r>
              <w:rPr>
                <w:lang w:val="en-US"/>
              </w:rPr>
              <w:t>“”</w:t>
            </w:r>
          </w:p>
        </w:tc>
      </w:tr>
      <w:tr w:rsidR="00C31A7E" w:rsidRPr="00336D40" w14:paraId="586338DD"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324EB152" w14:textId="77777777" w:rsidR="00C31A7E" w:rsidRPr="00336D40" w:rsidRDefault="00C31A7E" w:rsidP="001E57E4">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0FF5719B"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614007A" w14:textId="77777777" w:rsidR="00C31A7E" w:rsidRPr="00336D40" w:rsidRDefault="00C31A7E" w:rsidP="001E57E4">
            <w:pPr>
              <w:pStyle w:val="Lentelscels"/>
            </w:pPr>
            <w:r>
              <w:t>Above Average Tax:</w:t>
            </w:r>
          </w:p>
        </w:tc>
      </w:tr>
      <w:tr w:rsidR="00C31A7E" w:rsidRPr="00336D40" w14:paraId="360099FA"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1894961" w14:textId="77777777" w:rsidR="00C31A7E" w:rsidRPr="00336D40" w:rsidRDefault="00C31A7E" w:rsidP="001E57E4">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3AD0F8F0"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DEADBD6" w14:textId="77777777" w:rsidR="00C31A7E" w:rsidRPr="00336D40" w:rsidRDefault="00C31A7E" w:rsidP="001E57E4">
            <w:pPr>
              <w:pStyle w:val="Lentelscels"/>
            </w:pPr>
            <w:r>
              <w:t>Filtered data:</w:t>
            </w:r>
          </w:p>
        </w:tc>
      </w:tr>
      <w:tr w:rsidR="00C31A7E" w:rsidRPr="00336D40" w14:paraId="5D03756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01FE1C3" w14:textId="77777777" w:rsidR="00C31A7E" w:rsidRPr="00336D40" w:rsidRDefault="00C31A7E" w:rsidP="001E57E4">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7224DCC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B372141" w14:textId="77777777" w:rsidR="00C31A7E" w:rsidRPr="00336D40" w:rsidRDefault="00C31A7E" w:rsidP="001E57E4">
            <w:pPr>
              <w:pStyle w:val="Lentelscels"/>
            </w:pPr>
            <w:r>
              <w:t>Tax Code:</w:t>
            </w:r>
          </w:p>
        </w:tc>
      </w:tr>
      <w:tr w:rsidR="00C31A7E" w:rsidRPr="00336D40" w14:paraId="715EE2A2"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68BCED5A" w14:textId="77777777" w:rsidR="00C31A7E" w:rsidRPr="00336D40" w:rsidRDefault="00C31A7E" w:rsidP="001E57E4">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32EA813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96C0DEB" w14:textId="77777777" w:rsidR="00C31A7E" w:rsidRPr="00336D40" w:rsidRDefault="00C31A7E" w:rsidP="001E57E4">
            <w:pPr>
              <w:pStyle w:val="Lentelscels"/>
            </w:pPr>
            <w:r>
              <w:t>Month:</w:t>
            </w:r>
          </w:p>
        </w:tc>
      </w:tr>
    </w:tbl>
    <w:p w14:paraId="25059D46" w14:textId="77777777" w:rsidR="0052151B" w:rsidRDefault="0052151B" w:rsidP="0052151B"/>
    <w:p w14:paraId="4F11A4E0" w14:textId="77777777" w:rsidR="0052151B" w:rsidRDefault="0052151B" w:rsidP="0052151B"/>
    <w:p w14:paraId="72EF02F5" w14:textId="77777777" w:rsidR="0052151B" w:rsidRDefault="0052151B" w:rsidP="0052151B">
      <w:pPr>
        <w:pStyle w:val="Heading2"/>
      </w:pPr>
      <w:bookmarkStart w:id="26" w:name="_Toc31703423"/>
      <w:r>
        <w:t>Klasių diagrama</w:t>
      </w:r>
      <w:bookmarkEnd w:id="26"/>
    </w:p>
    <w:p w14:paraId="56516C2F" w14:textId="358D0C11" w:rsidR="0052151B" w:rsidRDefault="000A2ED6" w:rsidP="0052151B">
      <w:r>
        <w:rPr>
          <w:noProof/>
        </w:rPr>
        <w:drawing>
          <wp:inline distT="0" distB="0" distL="0" distR="0" wp14:anchorId="6BB8FFE3" wp14:editId="6ECE1BB6">
            <wp:extent cx="5617303"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819" cy="4135702"/>
                    </a:xfrm>
                    <a:prstGeom prst="rect">
                      <a:avLst/>
                    </a:prstGeom>
                    <a:noFill/>
                    <a:ln>
                      <a:noFill/>
                    </a:ln>
                  </pic:spPr>
                </pic:pic>
              </a:graphicData>
            </a:graphic>
          </wp:inline>
        </w:drawing>
      </w:r>
    </w:p>
    <w:p w14:paraId="0CB03898" w14:textId="77777777" w:rsidR="0052151B" w:rsidRDefault="0052151B" w:rsidP="0052151B"/>
    <w:p w14:paraId="5F77D9D0" w14:textId="77777777" w:rsidR="0052151B" w:rsidRDefault="0052151B" w:rsidP="0052151B"/>
    <w:p w14:paraId="13EBDC0E" w14:textId="77777777" w:rsidR="0052151B" w:rsidRDefault="0052151B" w:rsidP="0052151B">
      <w:pPr>
        <w:pStyle w:val="Heading2"/>
      </w:pPr>
      <w:bookmarkStart w:id="27" w:name="_Toc31703424"/>
      <w:r>
        <w:t>Programos vartotojo vadovas</w:t>
      </w:r>
      <w:bookmarkEnd w:id="27"/>
    </w:p>
    <w:p w14:paraId="5A65B03E" w14:textId="5F691692" w:rsidR="0052151B" w:rsidRDefault="00487EC3" w:rsidP="00487EC3">
      <w:r>
        <w:t>Jeigu neranda failų visų duombazėje, programa paprašo failų. Jeigu randa tik vieną pradinį failą, rodo tik jį ir prašo likusių failų. Kai abu failai atsiranda duombazėje, užkrauna skaičiavimus. Apskaičiuoja vidutinę mokesčių kainą, sumą visų ir individualių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0A272C58" w14:textId="77777777" w:rsidR="0052151B" w:rsidRDefault="0052151B" w:rsidP="0052151B"/>
    <w:p w14:paraId="1BDCDC13" w14:textId="77777777" w:rsidR="0052151B" w:rsidRPr="0052151B" w:rsidRDefault="0052151B" w:rsidP="0052151B"/>
    <w:p w14:paraId="02F38FE9" w14:textId="77777777" w:rsidR="0052151B" w:rsidRPr="00844988" w:rsidRDefault="0052151B" w:rsidP="0052151B">
      <w:pPr>
        <w:pStyle w:val="Heading2"/>
      </w:pPr>
      <w:bookmarkStart w:id="28" w:name="_Toc31703425"/>
      <w:r w:rsidRPr="00844988">
        <w:lastRenderedPageBreak/>
        <w:t>Programos tekstas</w:t>
      </w:r>
      <w:bookmarkEnd w:id="28"/>
    </w:p>
    <w:p w14:paraId="54E48A4D" w14:textId="79FBA219" w:rsidR="0052151B" w:rsidRDefault="008335B0" w:rsidP="0052151B">
      <w:pPr>
        <w:pStyle w:val="Programostekstas"/>
      </w:pPr>
      <w:r>
        <w:t>CitizenData.cs:</w:t>
      </w:r>
    </w:p>
    <w:p w14:paraId="4586990F" w14:textId="57AAB794" w:rsidR="008335B0" w:rsidRDefault="008335B0" w:rsidP="0052151B">
      <w:pPr>
        <w:pStyle w:val="Programostekstas"/>
      </w:pPr>
    </w:p>
    <w:p w14:paraId="273135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5CC3B2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27068A2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0EE05F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66746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F6FD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85962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812A99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00FA2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CitizenData class object to be used by class Citizen</w:t>
      </w:r>
    </w:p>
    <w:p w14:paraId="238933B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09D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CitizenData</w:t>
      </w:r>
      <w:r>
        <w:rPr>
          <w:rFonts w:ascii="Cascadia Mono" w:hAnsi="Cascadia Mono" w:cs="Cascadia Mono"/>
          <w:color w:val="000000"/>
          <w:sz w:val="19"/>
          <w:szCs w:val="19"/>
          <w:lang w:val="en-US" w:eastAsia="lt-LT"/>
        </w:rPr>
        <w:t xml:space="preserve"> : IComparable&lt;CitizenData&gt;, IEquatable&lt;CitizenData&gt;</w:t>
      </w:r>
    </w:p>
    <w:p w14:paraId="03E541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1486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7006C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FC077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A7E6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550820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9832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TaxSum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D2BC0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839F3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80294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3BC14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6D795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the citizen</w:t>
      </w:r>
      <w:r>
        <w:rPr>
          <w:rFonts w:ascii="Cascadia Mono" w:hAnsi="Cascadia Mono" w:cs="Cascadia Mono"/>
          <w:color w:val="808080"/>
          <w:sz w:val="19"/>
          <w:szCs w:val="19"/>
          <w:lang w:val="en-US" w:eastAsia="lt-LT"/>
        </w:rPr>
        <w:t>&lt;/param&gt;</w:t>
      </w:r>
    </w:p>
    <w:p w14:paraId="2FD575F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the citizen</w:t>
      </w:r>
      <w:r>
        <w:rPr>
          <w:rFonts w:ascii="Cascadia Mono" w:hAnsi="Cascadia Mono" w:cs="Cascadia Mono"/>
          <w:color w:val="808080"/>
          <w:sz w:val="19"/>
          <w:szCs w:val="19"/>
          <w:lang w:val="en-US" w:eastAsia="lt-LT"/>
        </w:rPr>
        <w:t>&lt;/param&gt;</w:t>
      </w:r>
    </w:p>
    <w:p w14:paraId="2B1A8F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34F61E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taxSum)</w:t>
      </w:r>
    </w:p>
    <w:p w14:paraId="60FF10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17436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7B816B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2F1490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2E6F9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TaxSum = taxSum;</w:t>
      </w:r>
    </w:p>
    <w:p w14:paraId="31F2CF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FD0D8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6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F37A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FCA7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override</w:t>
      </w:r>
    </w:p>
    <w:p w14:paraId="242789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21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stringg format of the citizen</w:t>
      </w:r>
      <w:r>
        <w:rPr>
          <w:rFonts w:ascii="Cascadia Mono" w:hAnsi="Cascadia Mono" w:cs="Cascadia Mono"/>
          <w:color w:val="808080"/>
          <w:sz w:val="19"/>
          <w:szCs w:val="19"/>
          <w:lang w:val="en-US" w:eastAsia="lt-LT"/>
        </w:rPr>
        <w:t>&lt;/returns&gt;</w:t>
      </w:r>
    </w:p>
    <w:p w14:paraId="74458A6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2ADBC69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5E97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{TaxSum,10: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3D976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969E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5894C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50FEC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to other Node of citizen type</w:t>
      </w:r>
    </w:p>
    <w:p w14:paraId="184BA3C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8D741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"&gt;&lt;/param&gt;</w:t>
      </w:r>
    </w:p>
    <w:p w14:paraId="64F47E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129F57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CompareTo(CitizenData other)</w:t>
      </w:r>
    </w:p>
    <w:p w14:paraId="05DA5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C8C1A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other.Address.CompareTo(Address);</w:t>
      </w:r>
    </w:p>
    <w:p w14:paraId="44B9FBC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DFD18E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B00E7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other.LastName.CompareTo(LastName);</w:t>
      </w:r>
    </w:p>
    <w:p w14:paraId="3A278A7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19F83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31B8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other.FirstName.CompareTo(FirstName);</w:t>
      </w:r>
    </w:p>
    <w:p w14:paraId="3DA3266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048DD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C23D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CAEE3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621AC0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D0EE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6D626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6626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iomplementation</w:t>
      </w:r>
    </w:p>
    <w:p w14:paraId="6AD43F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8E5A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4F2ECFA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1E0EF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Equals(CitizenData other)</w:t>
      </w:r>
    </w:p>
    <w:p w14:paraId="3D63B1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91C7C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other.FirstName &amp;&amp; LastName == other.LastName &amp;&amp; Address == other.Address)</w:t>
      </w:r>
    </w:p>
    <w:p w14:paraId="57A9A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35FC4E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C129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5C6B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65B78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3E3D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iomplementation</w:t>
      </w:r>
    </w:p>
    <w:p w14:paraId="51B771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95E44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62621AC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68A93E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Equals(CitizenTaxData other)</w:t>
      </w:r>
    </w:p>
    <w:p w14:paraId="3FC012B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9A8A7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other.FirstName &amp;&amp; LastName == other.LastName &amp;&amp; Address == other.Address)</w:t>
      </w:r>
    </w:p>
    <w:p w14:paraId="31BFA3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003252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B5603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4BB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18E85" w14:textId="1D7A5C6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3851B4" w14:textId="5DA3689D" w:rsidR="008335B0" w:rsidRDefault="008335B0" w:rsidP="008335B0">
      <w:pPr>
        <w:pStyle w:val="Programostekstas"/>
        <w:rPr>
          <w:rFonts w:ascii="Cascadia Mono" w:hAnsi="Cascadia Mono" w:cs="Cascadia Mono"/>
          <w:color w:val="000000"/>
          <w:sz w:val="19"/>
          <w:szCs w:val="19"/>
          <w:lang w:val="en-US" w:eastAsia="lt-LT"/>
        </w:rPr>
      </w:pPr>
    </w:p>
    <w:p w14:paraId="60F1438C" w14:textId="5253499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CitizenTaxData.cs:</w:t>
      </w:r>
    </w:p>
    <w:p w14:paraId="603BC428" w14:textId="6FE10E3E" w:rsidR="008335B0" w:rsidRDefault="008335B0" w:rsidP="008335B0">
      <w:pPr>
        <w:pStyle w:val="Programostekstas"/>
        <w:rPr>
          <w:rFonts w:ascii="Cascadia Mono" w:hAnsi="Cascadia Mono" w:cs="Cascadia Mono"/>
          <w:color w:val="000000"/>
          <w:sz w:val="19"/>
          <w:szCs w:val="19"/>
          <w:lang w:val="en-US" w:eastAsia="lt-LT"/>
        </w:rPr>
      </w:pPr>
    </w:p>
    <w:p w14:paraId="54432D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02CD28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4294BD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5F3BEC1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8DCC19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FC71A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AA1412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74C559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 xml:space="preserve"> : IComparable&lt;CitizenTaxData&gt;, IEquatable&lt;CitizenTaxData&gt;</w:t>
      </w:r>
    </w:p>
    <w:p w14:paraId="467B9FE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B311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B3438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F3163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4CFD6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46574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33D9C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D9E73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2C76B5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6DD6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D73DF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B71C4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8CB90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7FA2D01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41572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65CCB2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78F358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2A9B03C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taxAmount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17EBEE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w:t>
      </w:r>
    </w:p>
    <w:p w14:paraId="5117B0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E77B8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0F7A9A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6D89AE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55E649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TaxCode = taxCode;</w:t>
      </w:r>
    </w:p>
    <w:p w14:paraId="7EA0FF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TaxAmount = taxAmount;</w:t>
      </w:r>
    </w:p>
    <w:p w14:paraId="01745BA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EC17B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56945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865A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42FD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implementation</w:t>
      </w:r>
    </w:p>
    <w:p w14:paraId="04FF88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2344B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w:t>
      </w:r>
      <w:r>
        <w:rPr>
          <w:rFonts w:ascii="Cascadia Mono" w:hAnsi="Cascadia Mono" w:cs="Cascadia Mono"/>
          <w:color w:val="808080"/>
          <w:sz w:val="19"/>
          <w:szCs w:val="19"/>
          <w:lang w:val="en-US" w:eastAsia="lt-LT"/>
        </w:rPr>
        <w:t>&lt;/returns&gt;</w:t>
      </w:r>
    </w:p>
    <w:p w14:paraId="160F70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6959DB6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38A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22BA1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AB2B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B6071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39FE0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implementation</w:t>
      </w:r>
    </w:p>
    <w:p w14:paraId="61D4219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1AB5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5C4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116D112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Equals(CitizenTaxData other)</w:t>
      </w:r>
    </w:p>
    <w:p w14:paraId="20387F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04C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other.FirstName &amp;&amp; LastName == other.LastName &amp;&amp; Address == other.Address)</w:t>
      </w:r>
    </w:p>
    <w:p w14:paraId="7EFF21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CAB38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6FB535D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073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EB00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31E58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IComparable Implementation</w:t>
      </w:r>
    </w:p>
    <w:p w14:paraId="5E22FA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E371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67A92D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5760D9F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CompareTo(CitizenTaxData other)</w:t>
      </w:r>
    </w:p>
    <w:p w14:paraId="39969CB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0602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LastName.CompareTo(other.LastName);</w:t>
      </w:r>
    </w:p>
    <w:p w14:paraId="1B99C3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4EB4D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FF2E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FirstName.CompareTo(other.FirstName);</w:t>
      </w:r>
    </w:p>
    <w:p w14:paraId="359A2D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6D2CB4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TaxAmount.CompareTo(other.TaxAmount);</w:t>
      </w:r>
    </w:p>
    <w:p w14:paraId="0FCD24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06ED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DCCEF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71FC0A1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1B9E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92AF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17022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EC46F4" w14:textId="6323103E" w:rsidR="008335B0" w:rsidRDefault="008335B0" w:rsidP="008335B0">
      <w:pPr>
        <w:pStyle w:val="Programostekstas"/>
      </w:pPr>
      <w:r>
        <w:t>TaxData.cs:</w:t>
      </w:r>
    </w:p>
    <w:p w14:paraId="5332FD81" w14:textId="663415AD" w:rsidR="008335B0" w:rsidRDefault="008335B0" w:rsidP="008335B0">
      <w:pPr>
        <w:pStyle w:val="Programostekstas"/>
      </w:pPr>
    </w:p>
    <w:p w14:paraId="535E3D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163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4430130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3575C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4978C3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FB8C6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546F0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97E7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8634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TaxData object to be inherited by Tax object</w:t>
      </w:r>
    </w:p>
    <w:p w14:paraId="32955D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25BBE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 xml:space="preserve"> : IComparable&lt;TaxData&gt;, IEquatable&lt;TaxData&gt;</w:t>
      </w:r>
    </w:p>
    <w:p w14:paraId="6DA589B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A12FA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CAE3B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33697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548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C9E8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F3CF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67A4C9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A22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"&gt;&lt;/param&gt;</w:t>
      </w:r>
    </w:p>
    <w:p w14:paraId="176FAD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taxName</w:t>
      </w:r>
      <w:r>
        <w:rPr>
          <w:rFonts w:ascii="Cascadia Mono" w:hAnsi="Cascadia Mono" w:cs="Cascadia Mono"/>
          <w:color w:val="808080"/>
          <w:sz w:val="19"/>
          <w:szCs w:val="19"/>
          <w:lang w:val="en-US" w:eastAsia="lt-LT"/>
        </w:rPr>
        <w:t>"&gt;&lt;/param&gt;</w:t>
      </w:r>
    </w:p>
    <w:p w14:paraId="326DF1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3EDC122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1BB1E38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349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6BCD07F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TaxName = taxName;</w:t>
      </w:r>
    </w:p>
    <w:p w14:paraId="33B77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14437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0E5D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2BDD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E917A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493C55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ADC8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67F8376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3871C70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21C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91AF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029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7C8CC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3299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IComparable implementation</w:t>
      </w:r>
    </w:p>
    <w:p w14:paraId="25281AE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9C695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2181A6D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05E957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CompareTo(TaxData other)</w:t>
      </w:r>
    </w:p>
    <w:p w14:paraId="63D260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DA3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Price.CompareTo(other.Price);</w:t>
      </w:r>
    </w:p>
    <w:p w14:paraId="077ADF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FEEF3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FE72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6CE5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BEA18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implementation</w:t>
      </w:r>
    </w:p>
    <w:p w14:paraId="504864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52F0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comparison object </w:t>
      </w:r>
      <w:r>
        <w:rPr>
          <w:rFonts w:ascii="Cascadia Mono" w:hAnsi="Cascadia Mono" w:cs="Cascadia Mono"/>
          <w:color w:val="808080"/>
          <w:sz w:val="19"/>
          <w:szCs w:val="19"/>
          <w:lang w:val="en-US" w:eastAsia="lt-LT"/>
        </w:rPr>
        <w:t>&lt;/param&gt;</w:t>
      </w:r>
    </w:p>
    <w:p w14:paraId="7CE79D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C8A49E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Equals(TaxData other)</w:t>
      </w:r>
    </w:p>
    <w:p w14:paraId="4041B59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DFAB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(TaxCode == other.TaxCode)</w:t>
      </w:r>
    </w:p>
    <w:p w14:paraId="26B0471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3A31AC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467E8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1237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30898D" w14:textId="4A9723C3"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343D093" w14:textId="7BA55DFB" w:rsidR="008335B0" w:rsidRDefault="008335B0" w:rsidP="008335B0">
      <w:pPr>
        <w:pStyle w:val="Programostekstas"/>
        <w:rPr>
          <w:rFonts w:ascii="Cascadia Mono" w:hAnsi="Cascadia Mono" w:cs="Cascadia Mono"/>
          <w:color w:val="000000"/>
          <w:sz w:val="19"/>
          <w:szCs w:val="19"/>
          <w:lang w:val="en-US" w:eastAsia="lt-LT"/>
        </w:rPr>
      </w:pPr>
    </w:p>
    <w:p w14:paraId="12136A6F" w14:textId="06AADC8C" w:rsidR="008335B0" w:rsidRDefault="00630F5A" w:rsidP="008335B0">
      <w:pPr>
        <w:pStyle w:val="Programostekstas"/>
      </w:pPr>
      <w:r>
        <w:t>LinkedList.cs:</w:t>
      </w:r>
    </w:p>
    <w:p w14:paraId="63DB9457" w14:textId="79D6B142" w:rsidR="00630F5A" w:rsidRDefault="00630F5A" w:rsidP="008335B0">
      <w:pPr>
        <w:pStyle w:val="Programostekstas"/>
      </w:pPr>
    </w:p>
    <w:p w14:paraId="454456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BF97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w:t>
      </w:r>
    </w:p>
    <w:p w14:paraId="762F6D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149586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6255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289EF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B40A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36030C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07CD8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63D25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Linked List Class Object</w:t>
      </w:r>
    </w:p>
    <w:p w14:paraId="1C890C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0B079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&lt;typeparam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Object Type</w:t>
      </w:r>
      <w:r>
        <w:rPr>
          <w:rFonts w:ascii="Cascadia Mono" w:hAnsi="Cascadia Mono" w:cs="Cascadia Mono"/>
          <w:color w:val="808080"/>
          <w:sz w:val="19"/>
          <w:szCs w:val="19"/>
          <w:lang w:val="en-US" w:eastAsia="lt-LT"/>
        </w:rPr>
        <w:t>&lt;/typeparam&gt;</w:t>
      </w:r>
    </w:p>
    <w:p w14:paraId="1D2145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 xml:space="preserve">&gt; : IEnumerable&lt;T&gt; </w:t>
      </w:r>
      <w:r>
        <w:rPr>
          <w:rFonts w:ascii="Cascadia Mono" w:hAnsi="Cascadia Mono" w:cs="Cascadia Mono"/>
          <w:color w:val="0000FF"/>
          <w:sz w:val="19"/>
          <w:szCs w:val="19"/>
          <w:lang w:val="en-US" w:eastAsia="lt-LT"/>
        </w:rPr>
        <w:t>where</w:t>
      </w:r>
      <w:r>
        <w:rPr>
          <w:rFonts w:ascii="Cascadia Mono" w:hAnsi="Cascadia Mono" w:cs="Cascadia Mono"/>
          <w:color w:val="000000"/>
          <w:sz w:val="19"/>
          <w:szCs w:val="19"/>
          <w:lang w:val="en-US" w:eastAsia="lt-LT"/>
        </w:rPr>
        <w:t xml:space="preserve"> T : IComparable&lt;T&gt;, IEquatable&lt;T&gt;</w:t>
      </w:r>
    </w:p>
    <w:p w14:paraId="206EBF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B56C9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head;</w:t>
      </w:r>
    </w:p>
    <w:p w14:paraId="7214981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tail;</w:t>
      </w:r>
    </w:p>
    <w:p w14:paraId="1B1B17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d;</w:t>
      </w:r>
    </w:p>
    <w:p w14:paraId="795A9FE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4B4FEB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D7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Construcotr</w:t>
      </w:r>
    </w:p>
    <w:p w14:paraId="0AF3568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4AD2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w:t>
      </w:r>
    </w:p>
    <w:p w14:paraId="358416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7029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4ECAF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70D4E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7EBE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5438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//Deprecated, Use Foreach with IEnumerable </w:t>
      </w:r>
    </w:p>
    <w:p w14:paraId="22FCA5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Address of the head of the list is assigned </w:t>
      </w:r>
      <w:r>
        <w:rPr>
          <w:rFonts w:ascii="Cascadia Mono" w:hAnsi="Cascadia Mono" w:cs="Cascadia Mono"/>
          <w:color w:val="808080"/>
          <w:sz w:val="19"/>
          <w:szCs w:val="19"/>
          <w:lang w:val="en-US" w:eastAsia="lt-LT"/>
        </w:rPr>
        <w:t>*/</w:t>
      </w:r>
    </w:p>
    <w:p w14:paraId="51639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Begin()</w:t>
      </w:r>
    </w:p>
    <w:p w14:paraId="7527E7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d = head; }</w:t>
      </w:r>
    </w:p>
    <w:p w14:paraId="16F51A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Interface variable gets address of the next entry</w:t>
      </w:r>
      <w:r>
        <w:rPr>
          <w:rFonts w:ascii="Cascadia Mono" w:hAnsi="Cascadia Mono" w:cs="Cascadia Mono"/>
          <w:color w:val="808080"/>
          <w:sz w:val="19"/>
          <w:szCs w:val="19"/>
          <w:lang w:val="en-US" w:eastAsia="lt-LT"/>
        </w:rPr>
        <w:t>*/</w:t>
      </w:r>
    </w:p>
    <w:p w14:paraId="541267F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Next()</w:t>
      </w:r>
    </w:p>
    <w:p w14:paraId="612B56B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d = d.next; }</w:t>
      </w:r>
    </w:p>
    <w:p w14:paraId="56AB22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true, if list is empty</w:t>
      </w:r>
      <w:r>
        <w:rPr>
          <w:rFonts w:ascii="Cascadia Mono" w:hAnsi="Cascadia Mono" w:cs="Cascadia Mono"/>
          <w:color w:val="808080"/>
          <w:sz w:val="19"/>
          <w:szCs w:val="19"/>
          <w:lang w:val="en-US" w:eastAsia="lt-LT"/>
        </w:rPr>
        <w:t>*/</w:t>
      </w:r>
    </w:p>
    <w:p w14:paraId="7E4E7E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Exist()</w:t>
      </w:r>
    </w:p>
    <w:p w14:paraId="2464EC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w:t>
      </w:r>
    </w:p>
    <w:p w14:paraId="4EDC4C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
    <w:p w14:paraId="7477A1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data according to the interface address</w:t>
      </w:r>
      <w:r>
        <w:rPr>
          <w:rFonts w:ascii="Cascadia Mono" w:hAnsi="Cascadia Mono" w:cs="Cascadia Mono"/>
          <w:color w:val="808080"/>
          <w:sz w:val="19"/>
          <w:szCs w:val="19"/>
          <w:lang w:val="en-US" w:eastAsia="lt-LT"/>
        </w:rPr>
        <w:t>*/</w:t>
      </w:r>
    </w:p>
    <w:p w14:paraId="2C7605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Get()</w:t>
      </w:r>
    </w:p>
    <w:p w14:paraId="46C12A2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d.Data; }</w:t>
      </w:r>
    </w:p>
    <w:p w14:paraId="7B79F7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101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406B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T object to  Linked List</w:t>
      </w:r>
    </w:p>
    <w:p w14:paraId="0F61B3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3314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Type Object</w:t>
      </w:r>
      <w:r>
        <w:rPr>
          <w:rFonts w:ascii="Cascadia Mono" w:hAnsi="Cascadia Mono" w:cs="Cascadia Mono"/>
          <w:color w:val="808080"/>
          <w:sz w:val="19"/>
          <w:szCs w:val="19"/>
          <w:lang w:val="en-US" w:eastAsia="lt-LT"/>
        </w:rPr>
        <w:t>&lt;/param&gt;</w:t>
      </w:r>
    </w:p>
    <w:p w14:paraId="6CAA17A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Add(T data)</w:t>
      </w:r>
    </w:p>
    <w:p w14:paraId="54598A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FAC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If No citizen was found, adds the citizen to Linked List</w:t>
      </w:r>
    </w:p>
    <w:p w14:paraId="6209C5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BEFA0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CC1F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5A916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head;</w:t>
      </w:r>
    </w:p>
    <w:p w14:paraId="52CACE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6624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E94E6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680F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tail.next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03811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tail.next;</w:t>
      </w:r>
    </w:p>
    <w:p w14:paraId="31F9A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F7AF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149E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0845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54E0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 Function using iComprable</w:t>
      </w:r>
    </w:p>
    <w:p w14:paraId="4B45743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87FE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Sort()</w:t>
      </w:r>
    </w:p>
    <w:p w14:paraId="764502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7871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B5219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timer = head;</w:t>
      </w:r>
    </w:p>
    <w:p w14:paraId="3AD6BD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(timer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B2361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5E62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curr = head;</w:t>
      </w:r>
    </w:p>
    <w:p w14:paraId="7AED0E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next = head.next;</w:t>
      </w:r>
    </w:p>
    <w:p w14:paraId="734084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(next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D1AA3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EC71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(curr.Data.CompareTo(next.Data) &gt; 0)</w:t>
      </w:r>
    </w:p>
    <w:p w14:paraId="76D0B2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63EB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curr.SwapData(next);</w:t>
      </w:r>
    </w:p>
    <w:p w14:paraId="774B4DD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65F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curr = next;</w:t>
      </w:r>
    </w:p>
    <w:p w14:paraId="6CC785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next.next;</w:t>
      </w:r>
    </w:p>
    <w:p w14:paraId="3D4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D78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timer = timer.next;</w:t>
      </w:r>
    </w:p>
    <w:p w14:paraId="42B989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CBF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3E7C94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21C1D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17656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IEnumerable implementation</w:t>
      </w:r>
    </w:p>
    <w:p w14:paraId="1C98D3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01C3E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yield of T data</w:t>
      </w:r>
      <w:r>
        <w:rPr>
          <w:rFonts w:ascii="Cascadia Mono" w:hAnsi="Cascadia Mono" w:cs="Cascadia Mono"/>
          <w:color w:val="808080"/>
          <w:sz w:val="19"/>
          <w:szCs w:val="19"/>
          <w:lang w:val="en-US" w:eastAsia="lt-LT"/>
        </w:rPr>
        <w:t>&lt;/returns&gt;</w:t>
      </w:r>
    </w:p>
    <w:p w14:paraId="14C53C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IEnumerator&lt;T&gt; GetEnumerator()</w:t>
      </w:r>
    </w:p>
    <w:p w14:paraId="6D9C9A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DF34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(Node&lt;T&gt; dd = head; dd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dd = dd.next)</w:t>
      </w:r>
    </w:p>
    <w:p w14:paraId="2CEF02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4A36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yield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dd.Data;</w:t>
      </w:r>
    </w:p>
    <w:p w14:paraId="022169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E802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BF79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4EC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F083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Obligatory, since IEnumerable</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inherits IEnumerable</w:t>
      </w:r>
    </w:p>
    <w:p w14:paraId="5DDE7C3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0A6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none</w:t>
      </w:r>
      <w:r>
        <w:rPr>
          <w:rFonts w:ascii="Cascadia Mono" w:hAnsi="Cascadia Mono" w:cs="Cascadia Mono"/>
          <w:color w:val="808080"/>
          <w:sz w:val="19"/>
          <w:szCs w:val="19"/>
          <w:lang w:val="en-US" w:eastAsia="lt-LT"/>
        </w:rPr>
        <w:t>&lt;/returns&gt;</w:t>
      </w:r>
    </w:p>
    <w:p w14:paraId="2001C0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NotImplementedException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Not Implemented</w:t>
      </w:r>
      <w:r>
        <w:rPr>
          <w:rFonts w:ascii="Cascadia Mono" w:hAnsi="Cascadia Mono" w:cs="Cascadia Mono"/>
          <w:color w:val="808080"/>
          <w:sz w:val="19"/>
          <w:szCs w:val="19"/>
          <w:lang w:val="en-US" w:eastAsia="lt-LT"/>
        </w:rPr>
        <w:t>&lt;/exception&gt;</w:t>
      </w:r>
    </w:p>
    <w:p w14:paraId="7E320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IEnumerator IEnumerable.GetEnumerator()</w:t>
      </w:r>
    </w:p>
    <w:p w14:paraId="6034CF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020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NotImplementedException();</w:t>
      </w:r>
    </w:p>
    <w:p w14:paraId="1A42B49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16DE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58E5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5A55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Node class to be used to save every citizen seperately </w:t>
      </w:r>
    </w:p>
    <w:p w14:paraId="4186C3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14AFC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&gt;</w:t>
      </w:r>
    </w:p>
    <w:p w14:paraId="36A946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CE6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Data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F2B52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Node&lt;T&gt; next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C079F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81F6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E661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83E1B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1A12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pointer</w:t>
      </w:r>
      <w:r>
        <w:rPr>
          <w:rFonts w:ascii="Cascadia Mono" w:hAnsi="Cascadia Mono" w:cs="Cascadia Mono"/>
          <w:color w:val="808080"/>
          <w:sz w:val="19"/>
          <w:szCs w:val="19"/>
          <w:lang w:val="en-US" w:eastAsia="lt-LT"/>
        </w:rPr>
        <w:t>&lt;/param&gt;</w:t>
      </w:r>
    </w:p>
    <w:p w14:paraId="2D5F6F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(T data, Node&lt;T&gt; link)</w:t>
      </w:r>
    </w:p>
    <w:p w14:paraId="41568D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779C8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data;</w:t>
      </w:r>
    </w:p>
    <w:p w14:paraId="77BC29C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link;</w:t>
      </w:r>
    </w:p>
    <w:p w14:paraId="089A94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448A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286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4E3F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Swaps the DATA, keeps the pointers</w:t>
      </w:r>
    </w:p>
    <w:p w14:paraId="65F3A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865E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Other node to be swapped with</w:t>
      </w:r>
      <w:r>
        <w:rPr>
          <w:rFonts w:ascii="Cascadia Mono" w:hAnsi="Cascadia Mono" w:cs="Cascadia Mono"/>
          <w:color w:val="808080"/>
          <w:sz w:val="19"/>
          <w:szCs w:val="19"/>
          <w:lang w:val="en-US" w:eastAsia="lt-LT"/>
        </w:rPr>
        <w:t>&lt;/param&gt;</w:t>
      </w:r>
    </w:p>
    <w:p w14:paraId="70D68E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SwapData(Node&lt;T&gt; other)</w:t>
      </w:r>
    </w:p>
    <w:p w14:paraId="7236F4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4E55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 temp = Data;</w:t>
      </w:r>
    </w:p>
    <w:p w14:paraId="75246D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other.Data;</w:t>
      </w:r>
    </w:p>
    <w:p w14:paraId="11987F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other.Data = temp;</w:t>
      </w:r>
    </w:p>
    <w:p w14:paraId="22594F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44D1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18D9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5B2125" w14:textId="52F9E6E3"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81B7AFD" w14:textId="314A24A9" w:rsidR="00630F5A" w:rsidRDefault="00630F5A" w:rsidP="00630F5A">
      <w:pPr>
        <w:pStyle w:val="Programostekstas"/>
        <w:rPr>
          <w:rFonts w:ascii="Cascadia Mono" w:hAnsi="Cascadia Mono" w:cs="Cascadia Mono"/>
          <w:color w:val="000000"/>
          <w:sz w:val="19"/>
          <w:szCs w:val="19"/>
          <w:lang w:val="en-US" w:eastAsia="lt-LT"/>
        </w:rPr>
      </w:pPr>
    </w:p>
    <w:p w14:paraId="046D3EB1" w14:textId="7437BA08"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TaskUtils.cs:</w:t>
      </w:r>
    </w:p>
    <w:p w14:paraId="18E8B8AC" w14:textId="33016A63" w:rsidR="00630F5A" w:rsidRDefault="00630F5A" w:rsidP="00630F5A">
      <w:pPr>
        <w:pStyle w:val="Programostekstas"/>
        <w:rPr>
          <w:rFonts w:ascii="Cascadia Mono" w:hAnsi="Cascadia Mono" w:cs="Cascadia Mono"/>
          <w:color w:val="000000"/>
          <w:sz w:val="19"/>
          <w:szCs w:val="19"/>
          <w:lang w:val="en-US" w:eastAsia="lt-LT"/>
        </w:rPr>
      </w:pPr>
    </w:p>
    <w:p w14:paraId="513DF9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19CFD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0EC398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0CD56F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608E306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49E39DC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C2805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666ABA0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276FB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0F4A3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static class for helper functions</w:t>
      </w:r>
    </w:p>
    <w:p w14:paraId="599DBB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3E43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56B7AE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4E0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102E7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488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40813E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94368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6A1C59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5C9AFB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409DE2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CreateCitizenData(LinkedList&lt;TaxData&gt; taxList, LinkedList&lt;CitizenTaxData&gt; citizenTaxList)</w:t>
      </w:r>
    </w:p>
    <w:p w14:paraId="0416DF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8A4A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LinkedList&lt;CitizenData&gt;();</w:t>
      </w:r>
    </w:p>
    <w:p w14:paraId="606892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Goes through every tax data record</w:t>
      </w:r>
    </w:p>
    <w:p w14:paraId="26D0D6F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citizenTaxData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citizenTaxList)</w:t>
      </w:r>
    </w:p>
    <w:p w14:paraId="34D27C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110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the tax code and returns price</w:t>
      </w:r>
    </w:p>
    <w:p w14:paraId="4BAE54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taxList)</w:t>
      </w:r>
    </w:p>
    <w:p w14:paraId="79F4FD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BC2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(citizenTaxData.TaxCode == taxData.TaxCode)</w:t>
      </w:r>
    </w:p>
    <w:p w14:paraId="3AD086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B88A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A41B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already exists</w:t>
      </w:r>
    </w:p>
    <w:p w14:paraId="78B7EB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42C0633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AA9E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it already exists</w:t>
      </w:r>
    </w:p>
    <w:p w14:paraId="519DE1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(citizen.Equals(citizenTaxData))</w:t>
      </w:r>
    </w:p>
    <w:p w14:paraId="30D441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D286C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citizen;</w:t>
      </w:r>
    </w:p>
    <w:p w14:paraId="7C8904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2F8C6F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92B3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1007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FD308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Creates a new citizen or appends the data</w:t>
      </w:r>
    </w:p>
    <w:p w14:paraId="153BF2F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7E445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65D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temp.TaxSum +=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4B559D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9692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175DFC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1745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CitizenData(citizenTaxData.LastName, citizenTaxData.FirstName, citizenTaxData.Address,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51C719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citizens.Add(temp);</w:t>
      </w:r>
    </w:p>
    <w:p w14:paraId="5E3CAB9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8ED46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7787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A389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F66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604C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61D22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47C753F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EC2C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731B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FA00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a list for people who payed above average</w:t>
      </w:r>
    </w:p>
    <w:p w14:paraId="4EFED9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F183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4956A9F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Data Linked List</w:t>
      </w:r>
      <w:r>
        <w:rPr>
          <w:rFonts w:ascii="Cascadia Mono" w:hAnsi="Cascadia Mono" w:cs="Cascadia Mono"/>
          <w:color w:val="808080"/>
          <w:sz w:val="19"/>
          <w:szCs w:val="19"/>
          <w:lang w:val="en-US" w:eastAsia="lt-LT"/>
        </w:rPr>
        <w:t>&lt;/returns&gt;</w:t>
      </w:r>
    </w:p>
    <w:p w14:paraId="1CC45D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PayedAboveAverage(LinkedList&lt;CitizenData&gt; citizens)</w:t>
      </w:r>
    </w:p>
    <w:p w14:paraId="343285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2B03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GetAverage(citizens);</w:t>
      </w:r>
    </w:p>
    <w:p w14:paraId="3A2AB4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LinkedList&lt;CitizenData&gt;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LinkedList&lt;CitizenData&gt;();</w:t>
      </w:r>
    </w:p>
    <w:p w14:paraId="136A0B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351B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1E6AEE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5841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(citizen.TaxSum &gt;= average)</w:t>
      </w:r>
    </w:p>
    <w:p w14:paraId="5FD4F4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A3BE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output.Add(citizen);</w:t>
      </w:r>
    </w:p>
    <w:p w14:paraId="2FC6EF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D2E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FD0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958D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4E74D0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62D05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E0A2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CDC2D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list who payed taxes specified tax, month</w:t>
      </w:r>
    </w:p>
    <w:p w14:paraId="4FB916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
    <w:p w14:paraId="0AA645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F7B3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77E7C26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 to filter by</w:t>
      </w:r>
      <w:r>
        <w:rPr>
          <w:rFonts w:ascii="Cascadia Mono" w:hAnsi="Cascadia Mono" w:cs="Cascadia Mono"/>
          <w:color w:val="808080"/>
          <w:sz w:val="19"/>
          <w:szCs w:val="19"/>
          <w:lang w:val="en-US" w:eastAsia="lt-LT"/>
        </w:rPr>
        <w:t>&lt;/param&gt;</w:t>
      </w:r>
    </w:p>
    <w:p w14:paraId="111AC5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Month to filter by</w:t>
      </w:r>
      <w:r>
        <w:rPr>
          <w:rFonts w:ascii="Cascadia Mono" w:hAnsi="Cascadia Mono" w:cs="Cascadia Mono"/>
          <w:color w:val="808080"/>
          <w:sz w:val="19"/>
          <w:szCs w:val="19"/>
          <w:lang w:val="en-US" w:eastAsia="lt-LT"/>
        </w:rPr>
        <w:t>&lt;/param&gt;</w:t>
      </w:r>
    </w:p>
    <w:p w14:paraId="4B1EAE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Linked List</w:t>
      </w:r>
      <w:r>
        <w:rPr>
          <w:rFonts w:ascii="Cascadia Mono" w:hAnsi="Cascadia Mono" w:cs="Cascadia Mono"/>
          <w:color w:val="808080"/>
          <w:sz w:val="19"/>
          <w:szCs w:val="19"/>
          <w:lang w:val="en-US" w:eastAsia="lt-LT"/>
        </w:rPr>
        <w:t>&lt;/param&gt;</w:t>
      </w:r>
    </w:p>
    <w:p w14:paraId="731D3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2C4273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GetWhoPayedTaxes(LinkedList&lt;CitizenData&gt; citizens,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LinkedList&lt;CitizenTaxData&gt; citizenTaxData)</w:t>
      </w:r>
    </w:p>
    <w:p w14:paraId="7A21DD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34794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LinkedList&lt;CitizenData&gt;();</w:t>
      </w:r>
    </w:p>
    <w:p w14:paraId="781DF8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30CB9B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25236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citizenTax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citizenTaxData)</w:t>
      </w:r>
    </w:p>
    <w:p w14:paraId="41CBD9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6A58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(citizenTax.TaxCode == taxCode &amp;&amp; citizenTax.Month == month &amp;&amp; citizen.Equals(citizenTax))</w:t>
      </w:r>
    </w:p>
    <w:p w14:paraId="3EC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D74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output.Add(citizen);</w:t>
      </w:r>
    </w:p>
    <w:p w14:paraId="6FA9C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08C1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801F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3A9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E4BE1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355D5C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9FA9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24E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06C4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Sum</w:t>
      </w:r>
    </w:p>
    <w:p w14:paraId="37BD5D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AFB0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LinkedList</w:t>
      </w:r>
      <w:r>
        <w:rPr>
          <w:rFonts w:ascii="Cascadia Mono" w:hAnsi="Cascadia Mono" w:cs="Cascadia Mono"/>
          <w:color w:val="808080"/>
          <w:sz w:val="19"/>
          <w:szCs w:val="19"/>
          <w:lang w:val="en-US" w:eastAsia="lt-LT"/>
        </w:rPr>
        <w:t>&lt;/param&gt;</w:t>
      </w:r>
    </w:p>
    <w:p w14:paraId="4D1D892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012456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GetSum(LinkedList&lt;CitizenData&gt; list)</w:t>
      </w:r>
    </w:p>
    <w:p w14:paraId="6A2656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E36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E3647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4373D4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citizen.TaxSum;</w:t>
      </w:r>
    </w:p>
    <w:p w14:paraId="4D9CCF9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3D403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sum;</w:t>
      </w:r>
    </w:p>
    <w:p w14:paraId="47A99C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C754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8C14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0738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Average</w:t>
      </w:r>
    </w:p>
    <w:p w14:paraId="190583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A80D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594E44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2A956F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GetAverage(LinkedList&lt;CitizenData&gt; list)</w:t>
      </w:r>
    </w:p>
    <w:p w14:paraId="41D703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C0D7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1108F5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w:t>
      </w:r>
    </w:p>
    <w:p w14:paraId="635906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961180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E372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citizen.TaxSum;</w:t>
      </w:r>
    </w:p>
    <w:p w14:paraId="4CAB73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w:t>
      </w:r>
    </w:p>
    <w:p w14:paraId="6869D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724C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F50C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)(i &gt; 0 ? sum / i : 0);</w:t>
      </w:r>
    </w:p>
    <w:p w14:paraId="02EC669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2745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A94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4021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5B31E1" w14:textId="5085947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F9C992E" w14:textId="25AD434B" w:rsidR="00630F5A" w:rsidRDefault="00630F5A" w:rsidP="00630F5A">
      <w:pPr>
        <w:pStyle w:val="Programostekstas"/>
        <w:rPr>
          <w:rFonts w:ascii="Cascadia Mono" w:hAnsi="Cascadia Mono" w:cs="Cascadia Mono"/>
          <w:color w:val="000000"/>
          <w:sz w:val="19"/>
          <w:szCs w:val="19"/>
          <w:lang w:val="en-US" w:eastAsia="lt-LT"/>
        </w:rPr>
      </w:pPr>
    </w:p>
    <w:p w14:paraId="02FB55F6" w14:textId="1BF30CF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56444A9F" w14:textId="14EFA422" w:rsidR="00630F5A" w:rsidRDefault="00630F5A" w:rsidP="00630F5A">
      <w:pPr>
        <w:pStyle w:val="Programostekstas"/>
        <w:rPr>
          <w:rFonts w:ascii="Cascadia Mono" w:hAnsi="Cascadia Mono" w:cs="Cascadia Mono"/>
          <w:color w:val="000000"/>
          <w:sz w:val="19"/>
          <w:szCs w:val="19"/>
          <w:lang w:val="en-US" w:eastAsia="lt-LT"/>
        </w:rPr>
      </w:pPr>
    </w:p>
    <w:p w14:paraId="1B1B77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7B7FB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826E5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4737DB6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4E8876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9F99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C4C2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076CF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C3AB6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94A2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InOutUtils helper class for Input/Output with files</w:t>
      </w:r>
    </w:p>
    <w:p w14:paraId="4419E0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B750A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269E4F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6E9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CF55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3815A0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B9C2E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61780C2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Linked ListTaxData class object</w:t>
      </w:r>
      <w:r>
        <w:rPr>
          <w:rFonts w:ascii="Cascadia Mono" w:hAnsi="Cascadia Mono" w:cs="Cascadia Mono"/>
          <w:color w:val="808080"/>
          <w:sz w:val="19"/>
          <w:szCs w:val="19"/>
          <w:lang w:val="en-US" w:eastAsia="lt-LT"/>
        </w:rPr>
        <w:t>&lt;/returns&gt;</w:t>
      </w:r>
    </w:p>
    <w:p w14:paraId="557769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LinkedList&lt;TaxData&gt; ReadTaxData(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611F96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CE50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LinkedList&lt;TaxData&gt;();</w:t>
      </w:r>
    </w:p>
    <w:p w14:paraId="6CF789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6F6F4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1B294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18A3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E43053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taxes.Add(</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TaxData(elements[0], elements[1],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.Parse(elements[2])));</w:t>
      </w:r>
    </w:p>
    <w:p w14:paraId="2C2BB6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FE2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687C99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7AF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A2D9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7C90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CitizenTaxData from .txt file</w:t>
      </w:r>
    </w:p>
    <w:p w14:paraId="69BF7C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1DCE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7C893CA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LinkedList CitizenTaxData class object</w:t>
      </w:r>
      <w:r>
        <w:rPr>
          <w:rFonts w:ascii="Cascadia Mono" w:hAnsi="Cascadia Mono" w:cs="Cascadia Mono"/>
          <w:color w:val="808080"/>
          <w:sz w:val="19"/>
          <w:szCs w:val="19"/>
          <w:lang w:val="en-US" w:eastAsia="lt-LT"/>
        </w:rPr>
        <w:t>&lt;/returns&gt;</w:t>
      </w:r>
    </w:p>
    <w:p w14:paraId="37E7C4D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LinkedList&lt;CitizenTaxData&gt; ReadCitizenTaxData(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5176D8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69E2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LinkedList&lt;CitizenTaxData&gt;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LinkedList&lt;CitizenTaxData&gt;();</w:t>
      </w:r>
    </w:p>
    <w:p w14:paraId="1431E11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5894821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44FDE0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04E6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29B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CitizenTaxData(elements[1], elements[0], elements[2], elements[3], elements[4],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292718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data.Add(temp);</w:t>
      </w:r>
    </w:p>
    <w:p w14:paraId="5BD8F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E37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0F9978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A347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64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8AA8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066468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AD166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5141CB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641A9D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WriteHeader(</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C0A1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72F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8A0034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AB17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27B85A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               </w:t>
      </w:r>
    </w:p>
    <w:p w14:paraId="666E4C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985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CAA7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7DF2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CED1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2A4B0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AA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08DAC0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4B0C04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21D1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FileStream(fileLoc, FileMode.Create))</w:t>
      </w:r>
    </w:p>
    <w:p w14:paraId="57613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StreamWriter(fs, encoding: System.Text.Encoding.UTF8).Close();</w:t>
      </w:r>
    </w:p>
    <w:p w14:paraId="48AD47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A4F0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9A01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4708C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CitizenTaxData to a file</w:t>
      </w:r>
    </w:p>
    <w:p w14:paraId="572988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59E8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745427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67138D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7416D9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LinkedList&lt;CitizenTaxData&gt;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BA5E2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FE6D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CAFD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D55D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1772C1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2873D0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FFD3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5A5898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EB5D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writer.WriteLine(taxData.ToString());</w:t>
      </w:r>
    </w:p>
    <w:p w14:paraId="477EF1F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1552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0902DE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22FF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A09E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D4E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DAC8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1D598D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8AA41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54C6A40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63909D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3E01BC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LinkedList&lt;CitizenData&gt;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3A29E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AB941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15C68B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2AA0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6B6AB4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779B72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1922C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7FB59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0E4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writer.WriteLine(taxData.ToString());</w:t>
      </w:r>
    </w:p>
    <w:p w14:paraId="62B6FE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5A1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0744AB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17B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C680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3C36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8F8D1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2C777C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DD7F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126092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1DD9A02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40E23F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LinkedList&lt;TaxData&gt;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44B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968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3AFD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AFF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22D029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26CF62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0E04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1DD62F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DB97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writer.WriteLine(taxData.ToString());</w:t>
      </w:r>
    </w:p>
    <w:p w14:paraId="4F53BDC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A40B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6261C9C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8621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C86E8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78752F" w14:textId="2AAEAE8E"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A6B4CF0" w14:textId="1C939A71" w:rsidR="00630F5A" w:rsidRDefault="00630F5A" w:rsidP="00630F5A">
      <w:pPr>
        <w:pStyle w:val="Programostekstas"/>
        <w:rPr>
          <w:rFonts w:ascii="Cascadia Mono" w:hAnsi="Cascadia Mono" w:cs="Cascadia Mono"/>
          <w:color w:val="000000"/>
          <w:sz w:val="19"/>
          <w:szCs w:val="19"/>
          <w:lang w:val="en-US" w:eastAsia="lt-LT"/>
        </w:rPr>
      </w:pPr>
    </w:p>
    <w:p w14:paraId="4890F5C4" w14:textId="77777777" w:rsidR="00DE63BD" w:rsidRDefault="00DE63BD">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0ED257EF" w14:textId="092416F2" w:rsidR="00DE63BD" w:rsidRDefault="00DE63BD"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UnitTest1.cs:</w:t>
      </w:r>
    </w:p>
    <w:p w14:paraId="17C4D5AD"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Microsoft.VisualStudio.TestTools.UnitTesting;</w:t>
      </w:r>
    </w:p>
    <w:p w14:paraId="7545FA04"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8955B7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Lab02;</w:t>
      </w:r>
    </w:p>
    <w:p w14:paraId="34E189D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70DE42"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UnitTest</w:t>
      </w:r>
    </w:p>
    <w:p w14:paraId="440B60D2"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38E1FC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[TestClass]</w:t>
      </w:r>
    </w:p>
    <w:p w14:paraId="7E65AD57"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UnitTest1</w:t>
      </w:r>
    </w:p>
    <w:p w14:paraId="1DB7EE93"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483C9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248653C"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Tets add function and compares to array</w:t>
      </w:r>
    </w:p>
    <w:p w14:paraId="3E60917A"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9B9D7A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0991FAF5"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Test_Add()</w:t>
      </w:r>
    </w:p>
    <w:p w14:paraId="405536B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20B65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testArray;</w:t>
      </w:r>
    </w:p>
    <w:p w14:paraId="21FEFED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list;</w:t>
      </w:r>
    </w:p>
    <w:p w14:paraId="4E846264"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CreateTestData(10,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testArray);</w:t>
      </w:r>
    </w:p>
    <w:p w14:paraId="47BF64B4"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4872715"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1FF3145E"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4B61156B"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7F7758"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Assert.IsTrue(taxData.Equals(testArray[index]));</w:t>
      </w:r>
    </w:p>
    <w:p w14:paraId="4312642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index++;</w:t>
      </w:r>
    </w:p>
    <w:p w14:paraId="339814D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634CB2"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82406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ED6D15"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7EAB4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LinkedList Sort() function and compares to array funcction</w:t>
      </w:r>
    </w:p>
    <w:p w14:paraId="187D84F5"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626D64"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50B6C9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Test_Sort()</w:t>
      </w:r>
    </w:p>
    <w:p w14:paraId="1252DAB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9C845B"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testArray;</w:t>
      </w:r>
    </w:p>
    <w:p w14:paraId="028E588D"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list;</w:t>
      </w:r>
    </w:p>
    <w:p w14:paraId="29E7C342"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CreateTestData(10,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testArray);</w:t>
      </w:r>
    </w:p>
    <w:p w14:paraId="3B3A90F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0D96532"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list.Sort();</w:t>
      </w:r>
    </w:p>
    <w:p w14:paraId="3F0C11D8"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testArray = SortArray(testArray);</w:t>
      </w:r>
    </w:p>
    <w:p w14:paraId="4D156DC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4A212AC2"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7572288B"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8A550E"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Assert.IsTrue(taxData.Equals(testArray[index]));</w:t>
      </w:r>
    </w:p>
    <w:p w14:paraId="50EDDDF7"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index++;</w:t>
      </w:r>
    </w:p>
    <w:p w14:paraId="50692B7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B4584D"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AC8267"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71369C9"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CDF89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Sorts TaxData[] object to compare to LinkedList object</w:t>
      </w:r>
    </w:p>
    <w:p w14:paraId="0EC7B2D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E25D6F3"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array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Unsorted object</w:t>
      </w:r>
      <w:r>
        <w:rPr>
          <w:rFonts w:ascii="Cascadia Mono" w:hAnsi="Cascadia Mono" w:cs="Cascadia Mono"/>
          <w:color w:val="808080"/>
          <w:sz w:val="19"/>
          <w:szCs w:val="19"/>
          <w:lang w:val="en-US" w:eastAsia="lt-LT"/>
        </w:rPr>
        <w:t>&lt;/param&gt;</w:t>
      </w:r>
    </w:p>
    <w:p w14:paraId="2CB3FC2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sorted array</w:t>
      </w:r>
      <w:r>
        <w:rPr>
          <w:rFonts w:ascii="Cascadia Mono" w:hAnsi="Cascadia Mono" w:cs="Cascadia Mono"/>
          <w:color w:val="808080"/>
          <w:sz w:val="19"/>
          <w:szCs w:val="19"/>
          <w:lang w:val="en-US" w:eastAsia="lt-LT"/>
        </w:rPr>
        <w:t>&lt;/returns&gt;</w:t>
      </w:r>
    </w:p>
    <w:p w14:paraId="0FDC14EB"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TaxData[] SortArray(TaxData[] array)</w:t>
      </w:r>
    </w:p>
    <w:p w14:paraId="091B452E"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39A5F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array.Length - 1; i++)</w:t>
      </w:r>
    </w:p>
    <w:p w14:paraId="1CA0CDAC"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FF0A5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array.Length - 1 - i; j++)</w:t>
      </w:r>
    </w:p>
    <w:p w14:paraId="563C70B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BBFBE8"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(array[j].CompareTo(array[j+1]) &gt; 0)</w:t>
      </w:r>
    </w:p>
    <w:p w14:paraId="31BBE9AB"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001EAA"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SWAP</w:t>
      </w:r>
    </w:p>
    <w:p w14:paraId="4CA5158E"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array[j];</w:t>
      </w:r>
    </w:p>
    <w:p w14:paraId="7438D275"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 = array[j+1];</w:t>
      </w:r>
    </w:p>
    <w:p w14:paraId="42EEC598"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array[j+1] = temp;</w:t>
      </w:r>
    </w:p>
    <w:p w14:paraId="5D1F320E"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D03B2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F78EDA7"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41EDE4"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array;</w:t>
      </w:r>
    </w:p>
    <w:p w14:paraId="655035F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3250F7"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58FB9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AB8538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test data with the same objects to compare while doing testsgggg</w:t>
      </w:r>
    </w:p>
    <w:p w14:paraId="0C693810"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98855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size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amount of elements</w:t>
      </w:r>
      <w:r>
        <w:rPr>
          <w:rFonts w:ascii="Cascadia Mono" w:hAnsi="Cascadia Mono" w:cs="Cascadia Mono"/>
          <w:color w:val="808080"/>
          <w:sz w:val="19"/>
          <w:szCs w:val="19"/>
          <w:lang w:val="en-US" w:eastAsia="lt-LT"/>
        </w:rPr>
        <w:t>&lt;/param&gt;</w:t>
      </w:r>
    </w:p>
    <w:p w14:paraId="654152E5"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linkedList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Lab03 implementation of linked list</w:t>
      </w:r>
      <w:r>
        <w:rPr>
          <w:rFonts w:ascii="Cascadia Mono" w:hAnsi="Cascadia Mono" w:cs="Cascadia Mono"/>
          <w:color w:val="808080"/>
          <w:sz w:val="19"/>
          <w:szCs w:val="19"/>
          <w:lang w:val="en-US" w:eastAsia="lt-LT"/>
        </w:rPr>
        <w:t>&lt;/param&gt;</w:t>
      </w:r>
    </w:p>
    <w:p w14:paraId="1615FCAD"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Array</w:t>
      </w:r>
      <w:r>
        <w:rPr>
          <w:rFonts w:ascii="Cascadia Mono" w:hAnsi="Cascadia Mono" w:cs="Cascadia Mono"/>
          <w:color w:val="808080"/>
          <w:sz w:val="19"/>
          <w:szCs w:val="19"/>
          <w:lang w:val="en-US" w:eastAsia="lt-LT"/>
        </w:rPr>
        <w:t>&lt;/param&gt;</w:t>
      </w:r>
    </w:p>
    <w:p w14:paraId="648B3863"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CreateTestData(</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size,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LinkedList&lt;TaxData&gt; linkedList,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TaxData[] taxData)</w:t>
      </w:r>
    </w:p>
    <w:p w14:paraId="4BFF090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09397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LinkedList&lt;TaxData&gt;();</w:t>
      </w:r>
    </w:p>
    <w:p w14:paraId="06ED61D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TaxData[size];</w:t>
      </w:r>
    </w:p>
    <w:p w14:paraId="5BD055DE"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size; i++)</w:t>
      </w:r>
    </w:p>
    <w:p w14:paraId="627B05C8"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99A538"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Random rng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Random();</w:t>
      </w:r>
    </w:p>
    <w:p w14:paraId="35642DD6"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TaxData(rng.Next(100).ToString(), i.ToString(),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)i/10);</w:t>
      </w:r>
    </w:p>
    <w:p w14:paraId="5F3F3213"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linkedList.Add(temp);</w:t>
      </w:r>
    </w:p>
    <w:p w14:paraId="1670D9B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taxData[i] = temp;</w:t>
      </w:r>
    </w:p>
    <w:p w14:paraId="025E3BDF"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2B986D"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837334"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E76823"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92BCD1" w14:textId="77777777" w:rsidR="00DE63BD" w:rsidRDefault="00DE63BD" w:rsidP="00DE63B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BCCCBB9" w14:textId="77777777" w:rsidR="00AA6CD6" w:rsidRDefault="00AA6CD6">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6824624B" w14:textId="4A38B035" w:rsidR="00AA6CD6" w:rsidRDefault="00AA6CD6"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Lab01Form.aspx:</w:t>
      </w:r>
    </w:p>
    <w:p w14:paraId="5078C1C3" w14:textId="77777777" w:rsidR="00630F5A" w:rsidRDefault="00630F5A" w:rsidP="00630F5A">
      <w:pPr>
        <w:pStyle w:val="Programostekstas"/>
      </w:pPr>
    </w:p>
    <w:p w14:paraId="48CD5C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095CC33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B9B2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CF9287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91E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409BD1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4CF03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D919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17A17D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2969C8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A47D9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17D411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0D36A80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4D825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1DB2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4C49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A9FE3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2ECEF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6AA3B8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BBAB1D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44457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CDD8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8DF4B4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56E73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F1D4D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="DataButton"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="DataButton_Click"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7F39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0CC394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BE82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89039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FFB3C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543B49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82E64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5C9AD2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50580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F2720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23B7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="CalculationsPanel"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437999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40CC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087F1D6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0F9827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B288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="AverageTax"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DB0D6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257D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="TotalTaxSum"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D3A606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90B6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1C620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8C95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="AboveAverageTable"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F07CE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497F78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A41F3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F255E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79E28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97A048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90C5F2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AAAFF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="TaxCodeTextBox"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1D2A3AF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24CAD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Month:</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68705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="TaxMonthTextBox"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74DAC2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5476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="ButtonFilter"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="ButtonFilter_Click"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4368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FF"/>
          <w:sz w:val="19"/>
          <w:szCs w:val="19"/>
          <w:lang w:val="en-US" w:eastAsia="lt-LT"/>
        </w:rPr>
        <w:t>&gt;</w:t>
      </w:r>
    </w:p>
    <w:p w14:paraId="0B02A6C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C415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207D8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0A9C7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2F4323D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2433DDB2" w14:textId="57BBBE78" w:rsidR="008335B0" w:rsidRDefault="008335B0" w:rsidP="008335B0">
      <w:pPr>
        <w:pStyle w:val="Programostekstas"/>
      </w:pPr>
    </w:p>
    <w:p w14:paraId="5886F8BB" w14:textId="4D00F06E" w:rsidR="00AA6CD6" w:rsidRDefault="00AA6CD6" w:rsidP="008335B0">
      <w:pPr>
        <w:pStyle w:val="Programostekstas"/>
      </w:pPr>
    </w:p>
    <w:p w14:paraId="2AEF44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813E39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6E0E41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3E99B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40E9F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5FFE166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31AF6E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323F4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06E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FF270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2BFBF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Lab01Form</w:t>
      </w:r>
      <w:r>
        <w:rPr>
          <w:rFonts w:ascii="Cascadia Mono" w:hAnsi="Cascadia Mono" w:cs="Cascadia Mono"/>
          <w:color w:val="000000"/>
          <w:sz w:val="19"/>
          <w:szCs w:val="19"/>
          <w:lang w:val="en-US" w:eastAsia="lt-LT"/>
        </w:rPr>
        <w:t xml:space="preserve"> : System.Web.UI.Page</w:t>
      </w:r>
    </w:p>
    <w:p w14:paraId="0127B1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AE17F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taxDataInput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67D8D6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citizenDataInput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04A56EB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5994C7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3BC7D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8F13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LinkedList&lt;CitizenTaxData&gt;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ADAEE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BF507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023403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(File.Exists(Server.MapPath(taxDataInput)))</w:t>
      </w:r>
    </w:p>
    <w:p w14:paraId="2067466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578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taxInfo = InOutUtils.ReadTaxData(Server.MapPath(taxDataInput));</w:t>
      </w:r>
    </w:p>
    <w:p w14:paraId="2DEC9A1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InOutUtils.WriteTaxData(Server.MapPath(outputDataPath), taxInfo,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68E166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FillTaxDataTable(taxInfo, InitTaxTable);</w:t>
      </w:r>
    </w:p>
    <w:p w14:paraId="2A13574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0754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B4063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26985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InitTaxLabel.Text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3AE13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3F1C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4581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(File.Exists(Server.MapPath(citizenDataInput)))</w:t>
      </w:r>
    </w:p>
    <w:p w14:paraId="7D95FB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5C8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 InOutUtils.ReadCitizenTaxData(Server.MapPath(citizenDataInput));</w:t>
      </w:r>
    </w:p>
    <w:p w14:paraId="7336E7B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//citizenTaxData.Sort(); Test</w:t>
      </w:r>
    </w:p>
    <w:p w14:paraId="1C6536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InOutUtils.WriteCitizenTaxData(Server.MapPath(outputDataPath), citizenTaxData,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71FAA4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FillCitizenTaxDataTable(citizenTaxData, InitCitizenTable);</w:t>
      </w:r>
    </w:p>
    <w:p w14:paraId="37961A5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CB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8465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2826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InitCitizenLabel.Text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5477E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9BD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37C1C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710AB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19B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Reads Initial Data and Outputs the Initial Data To WebForm and to text</w:t>
      </w:r>
    </w:p>
    <w:p w14:paraId="53CD46B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1E559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C722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CitizenCalculations(taxInfo, citizenTaxData);</w:t>
      </w:r>
    </w:p>
    <w:p w14:paraId="2D93D5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CheckFiltered(taxInfo, citizenTaxData);</w:t>
      </w:r>
    </w:p>
    <w:p w14:paraId="1B70D0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20E01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7E4D2D1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C6D13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HeaderLabel.Text = </w:t>
      </w:r>
      <w:r>
        <w:rPr>
          <w:rFonts w:ascii="Cascadia Mono" w:hAnsi="Cascadia Mono" w:cs="Cascadia Mono"/>
          <w:color w:val="A31515"/>
          <w:sz w:val="19"/>
          <w:szCs w:val="19"/>
          <w:lang w:val="en-US" w:eastAsia="lt-LT"/>
        </w:rPr>
        <w:t>"Plaese Upload remaining data files"</w:t>
      </w:r>
      <w:r>
        <w:rPr>
          <w:rFonts w:ascii="Cascadia Mono" w:hAnsi="Cascadia Mono" w:cs="Cascadia Mono"/>
          <w:color w:val="000000"/>
          <w:sz w:val="19"/>
          <w:szCs w:val="19"/>
          <w:lang w:val="en-US" w:eastAsia="lt-LT"/>
        </w:rPr>
        <w:t>;</w:t>
      </w:r>
    </w:p>
    <w:p w14:paraId="73554E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CalculationsPanel.Visible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ABEBE4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95EBA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7F35C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3FA6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F4C25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CitizenTax object</w:t>
      </w:r>
    </w:p>
    <w:p w14:paraId="0BD187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3FC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ACF48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6D2774D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CitizenCalculations(LinkedList&lt;TaxData&gt; taxInfo, LinkedList&lt;CitizenTaxData&gt; citizenTaxData)</w:t>
      </w:r>
    </w:p>
    <w:p w14:paraId="1DB9A0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5EF7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citizensAverage = TaskUtils.CreateCitizenData(taxInfo, citizenTaxData); </w:t>
      </w:r>
      <w:r>
        <w:rPr>
          <w:rFonts w:ascii="Cascadia Mono" w:hAnsi="Cascadia Mono" w:cs="Cascadia Mono"/>
          <w:color w:val="008000"/>
          <w:sz w:val="19"/>
          <w:szCs w:val="19"/>
          <w:lang w:val="en-US" w:eastAsia="lt-LT"/>
        </w:rPr>
        <w:t>// For Above Average</w:t>
      </w:r>
    </w:p>
    <w:p w14:paraId="575B99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700D09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3C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citizensAverage.Sort();</w:t>
      </w:r>
    </w:p>
    <w:p w14:paraId="26224B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0CC2DF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CitizenTaxTable);</w:t>
      </w:r>
    </w:p>
    <w:p w14:paraId="2B09C30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8BF5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TaskUtils.GetSum(citizensAverage);</w:t>
      </w:r>
    </w:p>
    <w:p w14:paraId="0461A8E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TaskUtils.GetAverage(citizensAverage);</w:t>
      </w:r>
    </w:p>
    <w:p w14:paraId="3199107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81A67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F5D6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AverageTax.Text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350D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TotalTaxSum.Text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74B5B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F397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 = TaskUtils.PayedAboveAverage(citizensAverage);</w:t>
      </w:r>
    </w:p>
    <w:p w14:paraId="3C0F3C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2F96232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AboveAverageTable);</w:t>
      </w:r>
    </w:p>
    <w:p w14:paraId="2DCFD5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4FC75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9FE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25595F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B011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DA9A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604B4A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CheckFiltered(LinkedList&lt;TaxData&gt; taxInfo, LinkedList&lt;CitizenTaxData&gt; citizenTaxData)</w:t>
      </w:r>
    </w:p>
    <w:p w14:paraId="43638EC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68A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3B725E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35C9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citizensFiltered = TaskUtils.CreateCitizenData(taxInfo, citizenTaxData); </w:t>
      </w:r>
      <w:r>
        <w:rPr>
          <w:rFonts w:ascii="Cascadia Mono" w:hAnsi="Cascadia Mono" w:cs="Cascadia Mono"/>
          <w:color w:val="008000"/>
          <w:sz w:val="19"/>
          <w:szCs w:val="19"/>
          <w:lang w:val="en-US" w:eastAsia="lt-LT"/>
        </w:rPr>
        <w:t>// For Filter</w:t>
      </w:r>
    </w:p>
    <w:p w14:paraId="4E8361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 = TaskUtils.GetWhoPayedTaxes(citizensFiltered,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].ToString(),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].ToString(), citizenTaxData);</w:t>
      </w:r>
    </w:p>
    <w:p w14:paraId="215174D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citizensFiltered.Sort();</w:t>
      </w:r>
    </w:p>
    <w:p w14:paraId="4CFBC2C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citizensFiltered, </w:t>
      </w:r>
      <w:r>
        <w:rPr>
          <w:rFonts w:ascii="Cascadia Mono" w:hAnsi="Cascadia Mono" w:cs="Cascadia Mono"/>
          <w:color w:val="A31515"/>
          <w:sz w:val="19"/>
          <w:szCs w:val="19"/>
          <w:lang w:val="en-US" w:eastAsia="lt-LT"/>
        </w:rPr>
        <w:t>$"Citizens who paid TaxCode: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6C3D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FillCitizenTable(citizensFiltered, FilterTable);</w:t>
      </w:r>
    </w:p>
    <w:p w14:paraId="607ACFE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87D1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F83A9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FBEAD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FilterData.Text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036D3F7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FilterTable.Visible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12911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8F32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8BB5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1B0BE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491DC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C71E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EA59C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8357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CitizenTax object</w:t>
      </w:r>
    </w:p>
    <w:p w14:paraId="39CD11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11E1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LinkedList</w:t>
      </w:r>
      <w:r>
        <w:rPr>
          <w:rFonts w:ascii="Cascadia Mono" w:hAnsi="Cascadia Mono" w:cs="Cascadia Mono"/>
          <w:color w:val="808080"/>
          <w:sz w:val="19"/>
          <w:szCs w:val="19"/>
          <w:lang w:val="en-US" w:eastAsia="lt-LT"/>
        </w:rPr>
        <w:t>&lt;/param&gt;</w:t>
      </w:r>
    </w:p>
    <w:p w14:paraId="108B4B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UI object</w:t>
      </w:r>
      <w:r>
        <w:rPr>
          <w:rFonts w:ascii="Cascadia Mono" w:hAnsi="Cascadia Mono" w:cs="Cascadia Mono"/>
          <w:color w:val="808080"/>
          <w:sz w:val="19"/>
          <w:szCs w:val="19"/>
          <w:lang w:val="en-US" w:eastAsia="lt-LT"/>
        </w:rPr>
        <w:t>&lt;/param&gt;</w:t>
      </w:r>
    </w:p>
    <w:p w14:paraId="4AEA47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FillCitizenTaxDataTable(LinkedList&lt;CitizenTaxData&gt; citizenTaxes, Table table)</w:t>
      </w:r>
    </w:p>
    <w:p w14:paraId="18C15C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FC37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02E14B3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180FBE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2F1B345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41B362E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
    <w:p w14:paraId="19E59FA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192A361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"Amount"</w:t>
      </w:r>
      <w:r>
        <w:rPr>
          <w:rFonts w:ascii="Cascadia Mono" w:hAnsi="Cascadia Mono" w:cs="Cascadia Mono"/>
          <w:color w:val="000000"/>
          <w:sz w:val="19"/>
          <w:szCs w:val="19"/>
          <w:lang w:val="en-US" w:eastAsia="lt-LT"/>
        </w:rPr>
        <w:t>));</w:t>
      </w:r>
    </w:p>
    <w:p w14:paraId="036AC0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table.Rows.Add(headerRow);</w:t>
      </w:r>
    </w:p>
    <w:p w14:paraId="316FFF9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citizenTaxes)</w:t>
      </w:r>
    </w:p>
    <w:p w14:paraId="30AC95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E0D3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table.Rows.Add(GetRow(data));</w:t>
      </w:r>
    </w:p>
    <w:p w14:paraId="370F38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08BE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7E815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34B8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13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Tax object</w:t>
      </w:r>
    </w:p>
    <w:p w14:paraId="1AAD243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5237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LinkedList TaxData object</w:t>
      </w:r>
      <w:r>
        <w:rPr>
          <w:rFonts w:ascii="Cascadia Mono" w:hAnsi="Cascadia Mono" w:cs="Cascadia Mono"/>
          <w:color w:val="808080"/>
          <w:sz w:val="19"/>
          <w:szCs w:val="19"/>
          <w:lang w:val="en-US" w:eastAsia="lt-LT"/>
        </w:rPr>
        <w:t>&lt;/param&gt;</w:t>
      </w:r>
    </w:p>
    <w:p w14:paraId="10386D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 Table object</w:t>
      </w:r>
      <w:r>
        <w:rPr>
          <w:rFonts w:ascii="Cascadia Mono" w:hAnsi="Cascadia Mono" w:cs="Cascadia Mono"/>
          <w:color w:val="808080"/>
          <w:sz w:val="19"/>
          <w:szCs w:val="19"/>
          <w:lang w:val="en-US" w:eastAsia="lt-LT"/>
        </w:rPr>
        <w:t>&lt;/param&gt;</w:t>
      </w:r>
    </w:p>
    <w:p w14:paraId="5FDD9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FillTaxDataTable(LinkedList&lt;TaxData&gt; taxes, Table table)</w:t>
      </w:r>
    </w:p>
    <w:p w14:paraId="53D242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9A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63555A2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5C7090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Company Name:"</w:t>
      </w:r>
      <w:r>
        <w:rPr>
          <w:rFonts w:ascii="Cascadia Mono" w:hAnsi="Cascadia Mono" w:cs="Cascadia Mono"/>
          <w:color w:val="000000"/>
          <w:sz w:val="19"/>
          <w:szCs w:val="19"/>
          <w:lang w:val="en-US" w:eastAsia="lt-LT"/>
        </w:rPr>
        <w:t>));</w:t>
      </w:r>
    </w:p>
    <w:p w14:paraId="655F25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0E3B6B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table.Rows.Add(headerRow);</w:t>
      </w:r>
    </w:p>
    <w:p w14:paraId="18A037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taxes)</w:t>
      </w:r>
    </w:p>
    <w:p w14:paraId="5584CCC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2B0BB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table.Rows.Add(GetRow(data));</w:t>
      </w:r>
    </w:p>
    <w:p w14:paraId="3114C7E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44E2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0C1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3F33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9809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citizen table</w:t>
      </w:r>
    </w:p>
    <w:p w14:paraId="42A959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D9EE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 object</w:t>
      </w:r>
      <w:r>
        <w:rPr>
          <w:rFonts w:ascii="Cascadia Mono" w:hAnsi="Cascadia Mono" w:cs="Cascadia Mono"/>
          <w:color w:val="808080"/>
          <w:sz w:val="19"/>
          <w:szCs w:val="19"/>
          <w:lang w:val="en-US" w:eastAsia="lt-LT"/>
        </w:rPr>
        <w:t>&lt;/param&gt;</w:t>
      </w:r>
    </w:p>
    <w:p w14:paraId="44939D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UI.Table object</w:t>
      </w:r>
      <w:r>
        <w:rPr>
          <w:rFonts w:ascii="Cascadia Mono" w:hAnsi="Cascadia Mono" w:cs="Cascadia Mono"/>
          <w:color w:val="808080"/>
          <w:sz w:val="19"/>
          <w:szCs w:val="19"/>
          <w:lang w:val="en-US" w:eastAsia="lt-LT"/>
        </w:rPr>
        <w:t>&lt;/param&gt;</w:t>
      </w:r>
    </w:p>
    <w:p w14:paraId="6E2041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FillCitizenTable(LinkedList&lt;CitizenData&gt; citizens, Table table)</w:t>
      </w:r>
    </w:p>
    <w:p w14:paraId="666DA4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4C0B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5B6501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4CE9636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3097F9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514D9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Sum"</w:t>
      </w:r>
      <w:r>
        <w:rPr>
          <w:rFonts w:ascii="Cascadia Mono" w:hAnsi="Cascadia Mono" w:cs="Cascadia Mono"/>
          <w:color w:val="000000"/>
          <w:sz w:val="19"/>
          <w:szCs w:val="19"/>
          <w:lang w:val="en-US" w:eastAsia="lt-LT"/>
        </w:rPr>
        <w:t>));</w:t>
      </w:r>
    </w:p>
    <w:p w14:paraId="2879A6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table.Rows.Add(headerRow);</w:t>
      </w:r>
    </w:p>
    <w:p w14:paraId="5DEDD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07AAD2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B3D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table.Rows.Add(GetRow(data));</w:t>
      </w:r>
    </w:p>
    <w:p w14:paraId="448C2C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9A47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BBBF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C0289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ButtonFilter_Click(</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60E21C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5CAC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TaxCodeTextBox.Text;</w:t>
      </w:r>
    </w:p>
    <w:p w14:paraId="47524D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TaxMonthTextBox.Text;</w:t>
      </w:r>
    </w:p>
    <w:p w14:paraId="3B768D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(month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&amp;&amp; taxCode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E2B52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EF9C51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 TaxCodeTextBox.Text;</w:t>
      </w:r>
    </w:p>
    <w:p w14:paraId="7F0A5F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 TaxMonthTextBox.Text;</w:t>
      </w:r>
    </w:p>
    <w:p w14:paraId="4C1150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5AF3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6F4BFA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AA2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A50B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DataButton_Click(</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4CC6B7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71B2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(FileUpload1.HasFile &amp;&amp; FileUpload1.FileName.EndsWith(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6AE529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64DC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FileUpload1.SaveAs(Server.MapPath(taxDataInput));</w:t>
      </w:r>
    </w:p>
    <w:p w14:paraId="5C5D699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A918C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(FileUpload2.HasFile &amp;&amp; FileUpload2.FileName.EndsWith(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202870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6AC8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FileUpload2.SaveAs(Server.MapPath(citizenDataInput));</w:t>
      </w:r>
    </w:p>
    <w:p w14:paraId="7DABB1B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CED15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1F40DD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851A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4732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6E4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TableCell from text to speed up TableCell creation</w:t>
      </w:r>
    </w:p>
    <w:p w14:paraId="3387963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9ADD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17370E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class object</w:t>
      </w:r>
      <w:r>
        <w:rPr>
          <w:rFonts w:ascii="Cascadia Mono" w:hAnsi="Cascadia Mono" w:cs="Cascadia Mono"/>
          <w:color w:val="808080"/>
          <w:sz w:val="19"/>
          <w:szCs w:val="19"/>
          <w:lang w:val="en-US" w:eastAsia="lt-LT"/>
        </w:rPr>
        <w:t>&lt;/returns&gt;</w:t>
      </w:r>
    </w:p>
    <w:p w14:paraId="3644E5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TableCell CreateCell(</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0C378B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D51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TableCell();</w:t>
      </w:r>
    </w:p>
    <w:p w14:paraId="4A9BD3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cell.Text = text;</w:t>
      </w:r>
    </w:p>
    <w:p w14:paraId="571CF53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CF951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3C5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86D50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A866A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TableRow from TaxData object</w:t>
      </w:r>
    </w:p>
    <w:p w14:paraId="62771C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8AD3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TaxData object</w:t>
      </w:r>
      <w:r>
        <w:rPr>
          <w:rFonts w:ascii="Cascadia Mono" w:hAnsi="Cascadia Mono" w:cs="Cascadia Mono"/>
          <w:color w:val="808080"/>
          <w:sz w:val="19"/>
          <w:szCs w:val="19"/>
          <w:lang w:val="en-US" w:eastAsia="lt-LT"/>
        </w:rPr>
        <w:t>&lt;/param&gt;</w:t>
      </w:r>
    </w:p>
    <w:p w14:paraId="7EE559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3FB780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GetRow(TaxData data)</w:t>
      </w:r>
    </w:p>
    <w:p w14:paraId="7DC70A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DB50E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13BA7B8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row.Cells.Add(CreateCell(data.TaxCode));</w:t>
      </w:r>
    </w:p>
    <w:p w14:paraId="74213E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row.Cells.Add(CreateCell(data.TaxName));</w:t>
      </w:r>
    </w:p>
    <w:p w14:paraId="3A598D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row.Cells.Add(CreateCell(data.Price.ToString()));</w:t>
      </w:r>
    </w:p>
    <w:p w14:paraId="189ADC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080C44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BDE0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45811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A1CC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4184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row from CitizenTaxData</w:t>
      </w:r>
    </w:p>
    <w:p w14:paraId="0776189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9A1A5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class object</w:t>
      </w:r>
      <w:r>
        <w:rPr>
          <w:rFonts w:ascii="Cascadia Mono" w:hAnsi="Cascadia Mono" w:cs="Cascadia Mono"/>
          <w:color w:val="808080"/>
          <w:sz w:val="19"/>
          <w:szCs w:val="19"/>
          <w:lang w:val="en-US" w:eastAsia="lt-LT"/>
        </w:rPr>
        <w:t>&lt;/param&gt;</w:t>
      </w:r>
    </w:p>
    <w:p w14:paraId="2AF17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0BBD56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GetRow(CitizenTaxData data)</w:t>
      </w:r>
    </w:p>
    <w:p w14:paraId="799F77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BE5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5E80AB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row.Cells.Add(CreateCell(data.LastName));</w:t>
      </w:r>
    </w:p>
    <w:p w14:paraId="093A69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row.Cells.Add(CreateCell(data.FirstName));</w:t>
      </w:r>
    </w:p>
    <w:p w14:paraId="20E46F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row.Cells.Add(CreateCell(data.Address));</w:t>
      </w:r>
    </w:p>
    <w:p w14:paraId="769C24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row.Cells.Add(CreateCell(data.Month));</w:t>
      </w:r>
    </w:p>
    <w:p w14:paraId="5F2C2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row.Cells.Add(CreateCell(data.TaxCode));</w:t>
      </w:r>
    </w:p>
    <w:p w14:paraId="3CEE6A0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row.Cells.Add(CreateCell(data.TaxAmount.ToString()));</w:t>
      </w:r>
    </w:p>
    <w:p w14:paraId="2166842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38148547" w14:textId="2147129B" w:rsidR="00AA6CD6" w:rsidRDefault="00AA6CD6" w:rsidP="00AA6CD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18605" w14:textId="559F531E" w:rsidR="00AA6CD6" w:rsidRDefault="00AA6CD6" w:rsidP="00AA6CD6">
      <w:pPr>
        <w:pStyle w:val="Programostekstas"/>
        <w:rPr>
          <w:rFonts w:ascii="Cascadia Mono" w:hAnsi="Cascadia Mono" w:cs="Cascadia Mono"/>
          <w:color w:val="000000"/>
          <w:sz w:val="19"/>
          <w:szCs w:val="19"/>
          <w:lang w:val="en-US" w:eastAsia="lt-LT"/>
        </w:rPr>
      </w:pPr>
    </w:p>
    <w:p w14:paraId="1DF0918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0CEB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AAB6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3A958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8687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cictizen in TableRow format for the specified citizen</w:t>
      </w:r>
    </w:p>
    <w:p w14:paraId="411B3C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FDA9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of the citizen</w:t>
      </w:r>
      <w:r>
        <w:rPr>
          <w:rFonts w:ascii="Cascadia Mono" w:hAnsi="Cascadia Mono" w:cs="Cascadia Mono"/>
          <w:color w:val="808080"/>
          <w:sz w:val="19"/>
          <w:szCs w:val="19"/>
          <w:lang w:val="en-US" w:eastAsia="lt-LT"/>
        </w:rPr>
        <w:t>&lt;/param&gt;</w:t>
      </w:r>
    </w:p>
    <w:p w14:paraId="3A4CB2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format of the specified citizen</w:t>
      </w:r>
      <w:r>
        <w:rPr>
          <w:rFonts w:ascii="Cascadia Mono" w:hAnsi="Cascadia Mono" w:cs="Cascadia Mono"/>
          <w:color w:val="808080"/>
          <w:sz w:val="19"/>
          <w:szCs w:val="19"/>
          <w:lang w:val="en-US" w:eastAsia="lt-LT"/>
        </w:rPr>
        <w:t>&lt;/returns&gt;</w:t>
      </w:r>
    </w:p>
    <w:p w14:paraId="2B649A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GetRow(CitizenData data)</w:t>
      </w:r>
    </w:p>
    <w:p w14:paraId="4D9235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16C4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6D898C6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row.Cells.Add(CreateCell(data.LastName));</w:t>
      </w:r>
    </w:p>
    <w:p w14:paraId="50DCE6D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row.Cells.Add(CreateCell(data.FirstName));</w:t>
      </w:r>
    </w:p>
    <w:p w14:paraId="4591D88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row.Cells.Add(CreateCell(data.Address));</w:t>
      </w:r>
    </w:p>
    <w:p w14:paraId="072D3D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row.Cells.Add(CreateCell(data.TaxSum.ToString()));</w:t>
      </w:r>
    </w:p>
    <w:p w14:paraId="6D8B7BB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1B1679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718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495EA" w14:textId="04BC1DB8" w:rsidR="00AA6CD6" w:rsidRDefault="00AA6CD6" w:rsidP="00AA6CD6">
      <w:pPr>
        <w:pStyle w:val="Programostekstas"/>
      </w:pPr>
      <w:r>
        <w:rPr>
          <w:rFonts w:ascii="Cascadia Mono" w:hAnsi="Cascadia Mono" w:cs="Cascadia Mono"/>
          <w:color w:val="000000"/>
          <w:sz w:val="19"/>
          <w:szCs w:val="19"/>
          <w:lang w:val="en-US" w:eastAsia="lt-LT"/>
        </w:rPr>
        <w:t>}</w:t>
      </w:r>
    </w:p>
    <w:p w14:paraId="6ADAB7BD" w14:textId="77777777" w:rsidR="008335B0" w:rsidRPr="00FD05BD" w:rsidRDefault="008335B0" w:rsidP="008335B0">
      <w:pPr>
        <w:pStyle w:val="Programostekstas"/>
      </w:pPr>
    </w:p>
    <w:p w14:paraId="5E9A8FB4" w14:textId="77777777" w:rsidR="0052151B" w:rsidRDefault="0052151B" w:rsidP="0052151B">
      <w:pPr>
        <w:pStyle w:val="Programostekstas"/>
      </w:pPr>
    </w:p>
    <w:p w14:paraId="6A87D42A" w14:textId="77777777" w:rsidR="0052151B" w:rsidRPr="00844988" w:rsidRDefault="0052151B" w:rsidP="0052151B">
      <w:pPr>
        <w:pStyle w:val="Programostekstas"/>
      </w:pPr>
    </w:p>
    <w:p w14:paraId="77E33F0C" w14:textId="77777777" w:rsidR="0052151B" w:rsidRPr="00844988" w:rsidRDefault="0052151B" w:rsidP="0052151B">
      <w:pPr>
        <w:pStyle w:val="Heading2"/>
      </w:pPr>
      <w:bookmarkStart w:id="29" w:name="_Toc31703426"/>
      <w:r w:rsidRPr="00844988">
        <w:t>Pradiniai duomenys ir rezultatai</w:t>
      </w:r>
      <w:bookmarkEnd w:id="29"/>
    </w:p>
    <w:p w14:paraId="63F6AFDC" w14:textId="0614520D" w:rsidR="0052151B" w:rsidRDefault="0052151B" w:rsidP="0052151B">
      <w:pPr>
        <w:pStyle w:val="Programostekstas"/>
      </w:pPr>
    </w:p>
    <w:p w14:paraId="549C7A63" w14:textId="62121103" w:rsidR="00F26C55" w:rsidRDefault="00D2633F" w:rsidP="0052151B">
      <w:pPr>
        <w:pStyle w:val="Programostekstas"/>
      </w:pPr>
      <w:r>
        <w:t>Pradiniai duomenys</w:t>
      </w:r>
      <w:r w:rsidR="005B74FF">
        <w:t xml:space="preserve"> 1</w:t>
      </w:r>
      <w:r>
        <w:t xml:space="preserve">: </w:t>
      </w:r>
    </w:p>
    <w:p w14:paraId="2D8E6C4E" w14:textId="2788E83E" w:rsidR="00D2633F" w:rsidRDefault="00D2633F" w:rsidP="0052151B">
      <w:pPr>
        <w:pStyle w:val="Programostekstas"/>
      </w:pPr>
    </w:p>
    <w:p w14:paraId="4A4266BE" w14:textId="2D3FCF51" w:rsidR="00D2633F" w:rsidRDefault="00D2633F" w:rsidP="0052151B">
      <w:pPr>
        <w:pStyle w:val="Programostekstas"/>
      </w:pPr>
      <w:r>
        <w:t>U16a.txt:</w:t>
      </w:r>
    </w:p>
    <w:p w14:paraId="09BE4519" w14:textId="77777777" w:rsidR="00D2633F" w:rsidRDefault="00D2633F" w:rsidP="0052151B">
      <w:pPr>
        <w:pStyle w:val="Programostekstas"/>
      </w:pPr>
    </w:p>
    <w:p w14:paraId="7EAC5DE6" w14:textId="77777777" w:rsidR="00D2633F" w:rsidRDefault="00D2633F" w:rsidP="00D2633F">
      <w:pPr>
        <w:pStyle w:val="Programostekstas"/>
      </w:pPr>
      <w:r>
        <w:t>11; Elektra; 0.12</w:t>
      </w:r>
    </w:p>
    <w:p w14:paraId="359B3CF0" w14:textId="77777777" w:rsidR="00D2633F" w:rsidRDefault="00D2633F" w:rsidP="00D2633F">
      <w:pPr>
        <w:pStyle w:val="Programostekstas"/>
      </w:pPr>
      <w:r>
        <w:t>21; Dujos; 0.58</w:t>
      </w:r>
    </w:p>
    <w:p w14:paraId="1F7D8ABF" w14:textId="77777777" w:rsidR="00D2633F" w:rsidRDefault="00D2633F" w:rsidP="00D2633F">
      <w:pPr>
        <w:pStyle w:val="Programostekstas"/>
      </w:pPr>
      <w:r>
        <w:t>31; Benzinas; 1.78</w:t>
      </w:r>
    </w:p>
    <w:p w14:paraId="775AF52A" w14:textId="7C7F150B" w:rsidR="00D2633F" w:rsidRDefault="00D2633F" w:rsidP="00D2633F">
      <w:pPr>
        <w:pStyle w:val="Programostekstas"/>
      </w:pPr>
      <w:r>
        <w:t>32; Diezelis; 1.90</w:t>
      </w:r>
    </w:p>
    <w:p w14:paraId="32575343" w14:textId="5B220C60" w:rsidR="00D2633F" w:rsidRDefault="00D2633F" w:rsidP="00D2633F">
      <w:pPr>
        <w:pStyle w:val="Programostekstas"/>
      </w:pPr>
    </w:p>
    <w:p w14:paraId="4441B350" w14:textId="5041A0FE" w:rsidR="00D2633F" w:rsidRDefault="00D2633F" w:rsidP="00D2633F">
      <w:pPr>
        <w:pStyle w:val="Programostekstas"/>
      </w:pPr>
      <w:r>
        <w:t>U16b.txt:</w:t>
      </w:r>
    </w:p>
    <w:p w14:paraId="00CA09D1" w14:textId="61E74CB9" w:rsidR="00D2633F" w:rsidRDefault="00D2633F" w:rsidP="00D2633F">
      <w:pPr>
        <w:pStyle w:val="Programostekstas"/>
      </w:pPr>
    </w:p>
    <w:p w14:paraId="439DE211" w14:textId="77777777" w:rsidR="00D2633F" w:rsidRDefault="00D2633F" w:rsidP="00D2633F">
      <w:pPr>
        <w:pStyle w:val="Programostekstas"/>
      </w:pPr>
      <w:r>
        <w:t>pavardė1; vardas1; adresas1;1;22;28;</w:t>
      </w:r>
    </w:p>
    <w:p w14:paraId="1AF68CD5" w14:textId="77777777" w:rsidR="00D2633F" w:rsidRDefault="00D2633F" w:rsidP="00D2633F">
      <w:pPr>
        <w:pStyle w:val="Programostekstas"/>
      </w:pPr>
      <w:r>
        <w:t>pavardė1; vardas1; adresas1;5;22;20;</w:t>
      </w:r>
    </w:p>
    <w:p w14:paraId="7F857502" w14:textId="77777777" w:rsidR="00D2633F" w:rsidRDefault="00D2633F" w:rsidP="00D2633F">
      <w:pPr>
        <w:pStyle w:val="Programostekstas"/>
      </w:pPr>
      <w:r>
        <w:t>pavardė1; vardas1; adresas1;1;32;100;</w:t>
      </w:r>
    </w:p>
    <w:p w14:paraId="3DE6BF51" w14:textId="77777777" w:rsidR="00D2633F" w:rsidRDefault="00D2633F" w:rsidP="00D2633F">
      <w:pPr>
        <w:pStyle w:val="Programostekstas"/>
      </w:pPr>
      <w:r>
        <w:t>pavardė1; vardas1; adresas1;2;32;97;</w:t>
      </w:r>
    </w:p>
    <w:p w14:paraId="58466E5A" w14:textId="77777777" w:rsidR="00D2633F" w:rsidRDefault="00D2633F" w:rsidP="00D2633F">
      <w:pPr>
        <w:pStyle w:val="Programostekstas"/>
      </w:pPr>
      <w:r>
        <w:t>pavardė1; vardas1; adresas1;3;32;63;</w:t>
      </w:r>
    </w:p>
    <w:p w14:paraId="21044A10" w14:textId="77777777" w:rsidR="00D2633F" w:rsidRDefault="00D2633F" w:rsidP="00D2633F">
      <w:pPr>
        <w:pStyle w:val="Programostekstas"/>
      </w:pPr>
      <w:r>
        <w:t>pavardė1; vardas1; adresas1;2;22;25;</w:t>
      </w:r>
    </w:p>
    <w:p w14:paraId="3C9A19B6" w14:textId="77777777" w:rsidR="00D2633F" w:rsidRDefault="00D2633F" w:rsidP="00D2633F">
      <w:pPr>
        <w:pStyle w:val="Programostekstas"/>
      </w:pPr>
      <w:r>
        <w:t>pavardė1; vardas1; adresas1;3;22;29;</w:t>
      </w:r>
    </w:p>
    <w:p w14:paraId="7ED9230B" w14:textId="77777777" w:rsidR="00D2633F" w:rsidRDefault="00D2633F" w:rsidP="00D2633F">
      <w:pPr>
        <w:pStyle w:val="Programostekstas"/>
      </w:pPr>
      <w:r>
        <w:t>pavardėAA; vardasAA; adresasAA;1;21;13;</w:t>
      </w:r>
    </w:p>
    <w:p w14:paraId="6B226B95" w14:textId="77777777" w:rsidR="00D2633F" w:rsidRDefault="00D2633F" w:rsidP="00D2633F">
      <w:pPr>
        <w:pStyle w:val="Programostekstas"/>
      </w:pPr>
      <w:r>
        <w:t>pavardėAA; vardasAA; adresasAA;2;21;84;</w:t>
      </w:r>
    </w:p>
    <w:p w14:paraId="22862672" w14:textId="77777777" w:rsidR="00D2633F" w:rsidRDefault="00D2633F" w:rsidP="00D2633F">
      <w:pPr>
        <w:pStyle w:val="Programostekstas"/>
      </w:pPr>
      <w:r>
        <w:t>pavardėAA; vardasAA; adresasAA;3;21;76;</w:t>
      </w:r>
    </w:p>
    <w:p w14:paraId="0F7DABDF" w14:textId="77777777" w:rsidR="00D2633F" w:rsidRDefault="00D2633F" w:rsidP="00D2633F">
      <w:pPr>
        <w:pStyle w:val="Programostekstas"/>
      </w:pPr>
      <w:r>
        <w:t>pavardė1; vardas1; adresas1;4;22;39;</w:t>
      </w:r>
    </w:p>
    <w:p w14:paraId="63375649" w14:textId="77777777" w:rsidR="00D2633F" w:rsidRDefault="00D2633F" w:rsidP="00D2633F">
      <w:pPr>
        <w:pStyle w:val="Programostekstas"/>
      </w:pPr>
      <w:r>
        <w:t>pavardė2; vardas2; adresas2;3;31;67;</w:t>
      </w:r>
    </w:p>
    <w:p w14:paraId="5CF62B46" w14:textId="77777777" w:rsidR="00D2633F" w:rsidRDefault="00D2633F" w:rsidP="00D2633F">
      <w:pPr>
        <w:pStyle w:val="Programostekstas"/>
      </w:pPr>
      <w:r>
        <w:t>pavardė2; vardas2; adresas2;4;31;98;</w:t>
      </w:r>
    </w:p>
    <w:p w14:paraId="6AE706D3" w14:textId="77777777" w:rsidR="00D2633F" w:rsidRDefault="00D2633F" w:rsidP="00D2633F">
      <w:pPr>
        <w:pStyle w:val="Programostekstas"/>
      </w:pPr>
      <w:r>
        <w:t>pavardė0; vardas2; adresas2;5;31;125;</w:t>
      </w:r>
    </w:p>
    <w:p w14:paraId="3BFDCA28" w14:textId="77777777" w:rsidR="00D2633F" w:rsidRDefault="00D2633F" w:rsidP="00D2633F">
      <w:pPr>
        <w:pStyle w:val="Programostekstas"/>
      </w:pPr>
      <w:r>
        <w:t>pavardė0; vardas0; adresas3;1;11;31;</w:t>
      </w:r>
    </w:p>
    <w:p w14:paraId="124143F7" w14:textId="77777777" w:rsidR="00D2633F" w:rsidRDefault="00D2633F" w:rsidP="00D2633F">
      <w:pPr>
        <w:pStyle w:val="Programostekstas"/>
      </w:pPr>
      <w:r>
        <w:t>pavardė1; vardas1; adresas1;4;32;39;</w:t>
      </w:r>
    </w:p>
    <w:p w14:paraId="6CD90FA1" w14:textId="77777777" w:rsidR="00D2633F" w:rsidRDefault="00D2633F" w:rsidP="00D2633F">
      <w:pPr>
        <w:pStyle w:val="Programostekstas"/>
      </w:pPr>
      <w:r>
        <w:t>pavardė1; vardas1; adresas1;5;32;20;</w:t>
      </w:r>
    </w:p>
    <w:p w14:paraId="5E397678" w14:textId="77777777" w:rsidR="00D2633F" w:rsidRDefault="00D2633F" w:rsidP="00D2633F">
      <w:pPr>
        <w:pStyle w:val="Programostekstas"/>
      </w:pPr>
      <w:r>
        <w:t>pavardė1; vardas1; adresas1;3;11;80;</w:t>
      </w:r>
    </w:p>
    <w:p w14:paraId="5D82B17C" w14:textId="77777777" w:rsidR="00D2633F" w:rsidRDefault="00D2633F" w:rsidP="00D2633F">
      <w:pPr>
        <w:pStyle w:val="Programostekstas"/>
      </w:pPr>
      <w:r>
        <w:t>pavardė1; vardas1; adresas1;4;11;39;</w:t>
      </w:r>
    </w:p>
    <w:p w14:paraId="79DFBE5B" w14:textId="77777777" w:rsidR="00D2633F" w:rsidRDefault="00D2633F" w:rsidP="00D2633F">
      <w:pPr>
        <w:pStyle w:val="Programostekstas"/>
      </w:pPr>
      <w:r>
        <w:t>pavardė1; vardas1; adresas1;1;11;120;</w:t>
      </w:r>
    </w:p>
    <w:p w14:paraId="1796A0DF" w14:textId="77777777" w:rsidR="00D2633F" w:rsidRDefault="00D2633F" w:rsidP="00D2633F">
      <w:pPr>
        <w:pStyle w:val="Programostekstas"/>
      </w:pPr>
      <w:r>
        <w:t>pavardė1; vardas1; adresas1;2;11;100;</w:t>
      </w:r>
    </w:p>
    <w:p w14:paraId="08A64F93" w14:textId="77777777" w:rsidR="00D2633F" w:rsidRDefault="00D2633F" w:rsidP="00D2633F">
      <w:pPr>
        <w:pStyle w:val="Programostekstas"/>
      </w:pPr>
      <w:r>
        <w:t>pavardė1; vardas1; adresas1;5;11;139;</w:t>
      </w:r>
    </w:p>
    <w:p w14:paraId="6F477598" w14:textId="77777777" w:rsidR="00D2633F" w:rsidRDefault="00D2633F" w:rsidP="00D2633F">
      <w:pPr>
        <w:pStyle w:val="Programostekstas"/>
      </w:pPr>
      <w:r>
        <w:t>pavardė2; vardas2; adresas2;1;31;31;</w:t>
      </w:r>
    </w:p>
    <w:p w14:paraId="23773517" w14:textId="77777777" w:rsidR="00D2633F" w:rsidRDefault="00D2633F" w:rsidP="00D2633F">
      <w:pPr>
        <w:pStyle w:val="Programostekstas"/>
      </w:pPr>
      <w:r>
        <w:t>pavardė2; vardas2; adresas2;2;31;48;</w:t>
      </w:r>
    </w:p>
    <w:p w14:paraId="2F3C8A59" w14:textId="77777777" w:rsidR="00D2633F" w:rsidRDefault="00D2633F" w:rsidP="00D2633F">
      <w:pPr>
        <w:pStyle w:val="Programostekstas"/>
      </w:pPr>
      <w:r>
        <w:t>pavardė0; vardas0; adresas3;2;11;48;</w:t>
      </w:r>
    </w:p>
    <w:p w14:paraId="40944DC0" w14:textId="77777777" w:rsidR="00D2633F" w:rsidRDefault="00D2633F" w:rsidP="00D2633F">
      <w:pPr>
        <w:pStyle w:val="Programostekstas"/>
      </w:pPr>
      <w:r>
        <w:lastRenderedPageBreak/>
        <w:t>pavardė0; vardas0; adresas3;3;11;67;</w:t>
      </w:r>
    </w:p>
    <w:p w14:paraId="14779B4A" w14:textId="77777777" w:rsidR="00D2633F" w:rsidRDefault="00D2633F" w:rsidP="00D2633F">
      <w:pPr>
        <w:pStyle w:val="Programostekstas"/>
      </w:pPr>
      <w:r>
        <w:t>pavardė0; vardas0; adresas3;4;11;98;</w:t>
      </w:r>
    </w:p>
    <w:p w14:paraId="4B8D25DF" w14:textId="77777777" w:rsidR="00D2633F" w:rsidRDefault="00D2633F" w:rsidP="00D2633F">
      <w:pPr>
        <w:pStyle w:val="Programostekstas"/>
      </w:pPr>
      <w:r>
        <w:t>pavardė0; vardas0; adresas3;5;11;125;</w:t>
      </w:r>
    </w:p>
    <w:p w14:paraId="00F2BA80" w14:textId="77777777" w:rsidR="00D2633F" w:rsidRDefault="00D2633F" w:rsidP="00D2633F">
      <w:pPr>
        <w:pStyle w:val="Programostekstas"/>
      </w:pPr>
      <w:r>
        <w:t>pavardėAA; vardasAA; adresasAA;4;21;8;</w:t>
      </w:r>
    </w:p>
    <w:p w14:paraId="01773F16" w14:textId="7AE975D8" w:rsidR="00D2633F" w:rsidRDefault="00D2633F" w:rsidP="00D2633F">
      <w:pPr>
        <w:pStyle w:val="Programostekstas"/>
      </w:pPr>
      <w:r>
        <w:t>pavardėAA; vardasAA; adresasAA;5;21;25;</w:t>
      </w:r>
    </w:p>
    <w:p w14:paraId="7A61F4B1" w14:textId="77777777" w:rsidR="00D2633F" w:rsidRDefault="00D2633F" w:rsidP="0052151B">
      <w:pPr>
        <w:pStyle w:val="Programostekstas"/>
      </w:pPr>
    </w:p>
    <w:p w14:paraId="1282D785" w14:textId="71426C03" w:rsidR="00F26C55" w:rsidRDefault="00F26C55" w:rsidP="0052151B">
      <w:pPr>
        <w:pStyle w:val="Programostekstas"/>
      </w:pPr>
      <w:r>
        <w:t>Rezultatai</w:t>
      </w:r>
      <w:r w:rsidR="005B74FF">
        <w:t xml:space="preserve"> 1</w:t>
      </w:r>
      <w:r>
        <w:t>:</w:t>
      </w:r>
    </w:p>
    <w:p w14:paraId="0DF38D0D" w14:textId="77777777" w:rsidR="00F26C55" w:rsidRDefault="00F26C55" w:rsidP="0052151B">
      <w:pPr>
        <w:pStyle w:val="Programostekstas"/>
      </w:pPr>
    </w:p>
    <w:p w14:paraId="09C5788C" w14:textId="1E4B7CD3" w:rsidR="0052151B" w:rsidRDefault="00F26C55" w:rsidP="0052151B">
      <w:pPr>
        <w:pStyle w:val="Programostekstas"/>
      </w:pPr>
      <w:r>
        <w:t>Pradinė vartotojo sąsaja:</w:t>
      </w:r>
    </w:p>
    <w:p w14:paraId="510076EE" w14:textId="19DF5EDB" w:rsidR="00F26C55" w:rsidRDefault="00F26C55" w:rsidP="0052151B">
      <w:pPr>
        <w:pStyle w:val="Programostekstas"/>
      </w:pPr>
    </w:p>
    <w:p w14:paraId="2946BB98" w14:textId="3C72107E" w:rsidR="00F26C55" w:rsidRDefault="00F26C55" w:rsidP="0052151B">
      <w:pPr>
        <w:pStyle w:val="Programostekstas"/>
      </w:pPr>
      <w:r>
        <w:rPr>
          <w:noProof/>
        </w:rPr>
        <w:drawing>
          <wp:inline distT="0" distB="0" distL="0" distR="0" wp14:anchorId="64822D6E" wp14:editId="2FAA89B7">
            <wp:extent cx="6299835" cy="3381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381375"/>
                    </a:xfrm>
                    <a:prstGeom prst="rect">
                      <a:avLst/>
                    </a:prstGeom>
                  </pic:spPr>
                </pic:pic>
              </a:graphicData>
            </a:graphic>
          </wp:inline>
        </w:drawing>
      </w:r>
    </w:p>
    <w:p w14:paraId="7EEF8889" w14:textId="7BB560A2" w:rsidR="00F26C55" w:rsidRDefault="00F26C55" w:rsidP="0052151B">
      <w:pPr>
        <w:pStyle w:val="Programostekstas"/>
      </w:pPr>
    </w:p>
    <w:p w14:paraId="6DFC8E87" w14:textId="77777777" w:rsidR="00165932" w:rsidRDefault="00165932">
      <w:pPr>
        <w:spacing w:after="0" w:line="240" w:lineRule="auto"/>
        <w:ind w:firstLine="0"/>
        <w:jc w:val="left"/>
        <w:rPr>
          <w:rFonts w:ascii="Courier New" w:hAnsi="Courier New"/>
          <w:sz w:val="20"/>
        </w:rPr>
      </w:pPr>
      <w:r>
        <w:br w:type="page"/>
      </w:r>
    </w:p>
    <w:p w14:paraId="78491A63" w14:textId="1BA04179" w:rsidR="00F26C55" w:rsidRDefault="00F26C55" w:rsidP="0052151B">
      <w:pPr>
        <w:pStyle w:val="Programostekstas"/>
      </w:pPr>
      <w:r>
        <w:lastRenderedPageBreak/>
        <w:t>Įkeliam U16a.txt ir U16b.txt:</w:t>
      </w:r>
    </w:p>
    <w:p w14:paraId="175FC343" w14:textId="4FD2AA05" w:rsidR="00F26C55" w:rsidRDefault="00F26C55" w:rsidP="0052151B">
      <w:pPr>
        <w:pStyle w:val="Programostekstas"/>
      </w:pPr>
    </w:p>
    <w:p w14:paraId="5FD162FF" w14:textId="00047B8F" w:rsidR="00F26C55" w:rsidRDefault="00F26C55" w:rsidP="0052151B">
      <w:pPr>
        <w:pStyle w:val="Programostekstas"/>
      </w:pPr>
      <w:r>
        <w:rPr>
          <w:noProof/>
        </w:rPr>
        <w:drawing>
          <wp:inline distT="0" distB="0" distL="0" distR="0" wp14:anchorId="4F085931" wp14:editId="374931B7">
            <wp:extent cx="4962525" cy="5858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3062" cy="5870830"/>
                    </a:xfrm>
                    <a:prstGeom prst="rect">
                      <a:avLst/>
                    </a:prstGeom>
                  </pic:spPr>
                </pic:pic>
              </a:graphicData>
            </a:graphic>
          </wp:inline>
        </w:drawing>
      </w:r>
    </w:p>
    <w:p w14:paraId="4704DE83" w14:textId="53360E73" w:rsidR="00F26C55" w:rsidRDefault="00F26C55" w:rsidP="0052151B">
      <w:pPr>
        <w:pStyle w:val="Programostekstas"/>
      </w:pPr>
      <w:r>
        <w:rPr>
          <w:noProof/>
        </w:rPr>
        <w:drawing>
          <wp:inline distT="0" distB="0" distL="0" distR="0" wp14:anchorId="384888EB" wp14:editId="7289CDCC">
            <wp:extent cx="5127105"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4848" cy="3154128"/>
                    </a:xfrm>
                    <a:prstGeom prst="rect">
                      <a:avLst/>
                    </a:prstGeom>
                  </pic:spPr>
                </pic:pic>
              </a:graphicData>
            </a:graphic>
          </wp:inline>
        </w:drawing>
      </w:r>
    </w:p>
    <w:p w14:paraId="5BD5289E" w14:textId="566A8E9A" w:rsidR="00F26C55" w:rsidRDefault="00F26C55" w:rsidP="0052151B">
      <w:pPr>
        <w:pStyle w:val="Programostekstas"/>
      </w:pPr>
      <w:r>
        <w:lastRenderedPageBreak/>
        <w:t>Filtruoja</w:t>
      </w:r>
      <w:r w:rsidR="006F712C">
        <w:t>me</w:t>
      </w:r>
      <w:r>
        <w:t xml:space="preserve"> duomenis pagal TaxCode: </w:t>
      </w:r>
      <w:r w:rsidR="006F712C">
        <w:t>11, Month: 1:</w:t>
      </w:r>
    </w:p>
    <w:p w14:paraId="7BC36651" w14:textId="50ED9278" w:rsidR="006F712C" w:rsidRDefault="006F712C" w:rsidP="0052151B">
      <w:pPr>
        <w:pStyle w:val="Programostekstas"/>
      </w:pPr>
      <w:r>
        <w:rPr>
          <w:noProof/>
        </w:rPr>
        <w:drawing>
          <wp:inline distT="0" distB="0" distL="0" distR="0" wp14:anchorId="67D80B86" wp14:editId="131A231B">
            <wp:extent cx="6299835" cy="150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1503680"/>
                    </a:xfrm>
                    <a:prstGeom prst="rect">
                      <a:avLst/>
                    </a:prstGeom>
                  </pic:spPr>
                </pic:pic>
              </a:graphicData>
            </a:graphic>
          </wp:inline>
        </w:drawing>
      </w:r>
    </w:p>
    <w:p w14:paraId="4518EE58" w14:textId="4E63B39A" w:rsidR="006F712C" w:rsidRDefault="006F712C" w:rsidP="0052151B">
      <w:pPr>
        <w:pStyle w:val="Programostekstas"/>
      </w:pPr>
      <w:r>
        <w:t xml:space="preserve">U16result.txt:  </w:t>
      </w:r>
    </w:p>
    <w:p w14:paraId="77AE3C5E" w14:textId="6C5A920A" w:rsidR="0052151B" w:rsidRDefault="0052151B" w:rsidP="0052151B">
      <w:pPr>
        <w:pStyle w:val="Programostekstas"/>
      </w:pPr>
    </w:p>
    <w:p w14:paraId="69A17228" w14:textId="4E1E6959" w:rsidR="006F712C" w:rsidRDefault="006F712C" w:rsidP="0052151B">
      <w:pPr>
        <w:pStyle w:val="Programostekstas"/>
      </w:pPr>
      <w:r>
        <w:rPr>
          <w:noProof/>
        </w:rPr>
        <w:drawing>
          <wp:inline distT="0" distB="0" distL="0" distR="0" wp14:anchorId="3223F507" wp14:editId="00B46D83">
            <wp:extent cx="6299835"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5962650"/>
                    </a:xfrm>
                    <a:prstGeom prst="rect">
                      <a:avLst/>
                    </a:prstGeom>
                  </pic:spPr>
                </pic:pic>
              </a:graphicData>
            </a:graphic>
          </wp:inline>
        </w:drawing>
      </w:r>
    </w:p>
    <w:p w14:paraId="7FBC4D00" w14:textId="75E2F8C0" w:rsidR="00647B9C" w:rsidRDefault="00647B9C" w:rsidP="0052151B">
      <w:pPr>
        <w:pStyle w:val="Programostekstas"/>
      </w:pPr>
    </w:p>
    <w:p w14:paraId="1F6DD26A" w14:textId="253A864F" w:rsidR="00647B9C" w:rsidRDefault="00647B9C" w:rsidP="0052151B">
      <w:pPr>
        <w:pStyle w:val="Programostekstas"/>
      </w:pPr>
      <w:r>
        <w:t>Pradiniai duomenys 2:</w:t>
      </w:r>
    </w:p>
    <w:p w14:paraId="513F4CDB" w14:textId="47A9F471" w:rsidR="00683A69" w:rsidRDefault="00683A69" w:rsidP="0052151B">
      <w:pPr>
        <w:pStyle w:val="Programostekstas"/>
      </w:pPr>
    </w:p>
    <w:p w14:paraId="5E137847" w14:textId="2D1A9410" w:rsidR="00683A69" w:rsidRDefault="00165932" w:rsidP="0052151B">
      <w:pPr>
        <w:pStyle w:val="Programostekstas"/>
      </w:pPr>
      <w:r>
        <w:t>U16a.txt:</w:t>
      </w:r>
    </w:p>
    <w:p w14:paraId="6FAEE77A" w14:textId="3E07B95D" w:rsidR="00165932" w:rsidRDefault="00165932" w:rsidP="0052151B">
      <w:pPr>
        <w:pStyle w:val="Programostekstas"/>
      </w:pPr>
    </w:p>
    <w:p w14:paraId="755A609E" w14:textId="77777777" w:rsidR="00165932" w:rsidRDefault="00165932" w:rsidP="00165932">
      <w:pPr>
        <w:pStyle w:val="Programostekstas"/>
      </w:pPr>
      <w:r>
        <w:t>VAND; Vanduo; 0.07</w:t>
      </w:r>
    </w:p>
    <w:p w14:paraId="27399026" w14:textId="77777777" w:rsidR="00165932" w:rsidRDefault="00165932" w:rsidP="00165932">
      <w:pPr>
        <w:pStyle w:val="Programostekstas"/>
      </w:pPr>
      <w:r>
        <w:t>KVND; Karštas vanduo; 0.20</w:t>
      </w:r>
    </w:p>
    <w:p w14:paraId="495EFC14" w14:textId="6CD25CF0" w:rsidR="00165932" w:rsidRDefault="00165932" w:rsidP="00165932">
      <w:pPr>
        <w:pStyle w:val="Programostekstas"/>
      </w:pPr>
      <w:r>
        <w:t>LH20; Ledinis Vanduo; 0.10</w:t>
      </w:r>
    </w:p>
    <w:p w14:paraId="5D446064" w14:textId="2332CA40" w:rsidR="00165932" w:rsidRDefault="00165932" w:rsidP="00165932">
      <w:pPr>
        <w:pStyle w:val="Programostekstas"/>
      </w:pPr>
    </w:p>
    <w:p w14:paraId="6E85BEA2" w14:textId="4A28AF64" w:rsidR="00165932" w:rsidRDefault="00165932" w:rsidP="00165932">
      <w:pPr>
        <w:pStyle w:val="Programostekstas"/>
      </w:pPr>
      <w:r>
        <w:t>U16b.txt:</w:t>
      </w:r>
    </w:p>
    <w:p w14:paraId="15DD6F8A" w14:textId="6B0CBD4C" w:rsidR="00165932" w:rsidRDefault="00165932" w:rsidP="00165932">
      <w:pPr>
        <w:pStyle w:val="Programostekstas"/>
      </w:pPr>
    </w:p>
    <w:p w14:paraId="7469DE10" w14:textId="77777777" w:rsidR="00165932" w:rsidRDefault="00165932" w:rsidP="00165932">
      <w:pPr>
        <w:pStyle w:val="Programostekstas"/>
      </w:pPr>
      <w:r>
        <w:t>Pavardauskis; Vardenis; Adresatas;Vasaris;Benzinas;28;</w:t>
      </w:r>
    </w:p>
    <w:p w14:paraId="1C78FF0E" w14:textId="77777777" w:rsidR="00165932" w:rsidRDefault="00165932" w:rsidP="00165932">
      <w:pPr>
        <w:pStyle w:val="Programostekstas"/>
      </w:pPr>
      <w:r>
        <w:t>Pavardauskis; Vardenis; Adresatas;Vasaris;VAND;14;</w:t>
      </w:r>
    </w:p>
    <w:p w14:paraId="68DD7DA5" w14:textId="77777777" w:rsidR="00165932" w:rsidRDefault="00165932" w:rsidP="00165932">
      <w:pPr>
        <w:pStyle w:val="Programostekstas"/>
      </w:pPr>
      <w:r>
        <w:t>Pavardauskis; Vardenis; Adresatas;Kovas;KVND;20;</w:t>
      </w:r>
    </w:p>
    <w:p w14:paraId="142A20AD" w14:textId="77777777" w:rsidR="00165932" w:rsidRDefault="00165932" w:rsidP="00165932">
      <w:pPr>
        <w:pStyle w:val="Programostekstas"/>
      </w:pPr>
      <w:r>
        <w:t>Pavardauskis; Vardenis; Adresatas;Kovas;LH20;30;</w:t>
      </w:r>
    </w:p>
    <w:p w14:paraId="2F343862" w14:textId="77777777" w:rsidR="00165932" w:rsidRDefault="00165932" w:rsidP="00165932">
      <w:pPr>
        <w:pStyle w:val="Programostekstas"/>
      </w:pPr>
      <w:r>
        <w:t>Pavardauskis; Vardenis; Adresatas;Kovas;VAND;15;</w:t>
      </w:r>
    </w:p>
    <w:p w14:paraId="0163CF89" w14:textId="77777777" w:rsidR="00165932" w:rsidRDefault="00165932" w:rsidP="00165932">
      <w:pPr>
        <w:pStyle w:val="Programostekstas"/>
      </w:pPr>
      <w:r>
        <w:t>Pavardauskis; Vardenis; Adresatas;Balandis;VAND;99;</w:t>
      </w:r>
    </w:p>
    <w:p w14:paraId="6D1D7CA1" w14:textId="77777777" w:rsidR="00165932" w:rsidRDefault="00165932" w:rsidP="00165932">
      <w:pPr>
        <w:pStyle w:val="Programostekstas"/>
      </w:pPr>
      <w:r>
        <w:t>Tomas; Tomukas; Tomo namas 1;Kovas;VAND;97;</w:t>
      </w:r>
    </w:p>
    <w:p w14:paraId="1F431FBB" w14:textId="77777777" w:rsidR="00165932" w:rsidRDefault="00165932" w:rsidP="00165932">
      <w:pPr>
        <w:pStyle w:val="Programostekstas"/>
      </w:pPr>
      <w:r>
        <w:t>Tomas; Tomukas; Tomo namas 1;Balandis;VAND;156;</w:t>
      </w:r>
    </w:p>
    <w:p w14:paraId="62C70757" w14:textId="6D2515E2" w:rsidR="00165932" w:rsidRDefault="00165932" w:rsidP="00165932">
      <w:pPr>
        <w:pStyle w:val="Programostekstas"/>
      </w:pPr>
      <w:r>
        <w:t>Tomas; Tomukas; Tomo namas 1;Rugsėjis;VAND;20;</w:t>
      </w:r>
    </w:p>
    <w:p w14:paraId="49793F2E" w14:textId="4B79963D" w:rsidR="00647B9C" w:rsidRDefault="00647B9C" w:rsidP="0052151B">
      <w:pPr>
        <w:pStyle w:val="Programostekstas"/>
      </w:pPr>
    </w:p>
    <w:p w14:paraId="341C97AF" w14:textId="47F3DE74" w:rsidR="00703515" w:rsidRDefault="00683A69" w:rsidP="0052151B">
      <w:pPr>
        <w:pStyle w:val="Programostekstas"/>
      </w:pPr>
      <w:r>
        <w:t>Rezultatai 2:</w:t>
      </w:r>
    </w:p>
    <w:p w14:paraId="757BE30C" w14:textId="15F1070F" w:rsidR="00703515" w:rsidRDefault="00703515" w:rsidP="0052151B">
      <w:pPr>
        <w:pStyle w:val="Programostekstas"/>
      </w:pPr>
      <w:r>
        <w:t>Vartotojo sąsaja:</w:t>
      </w:r>
    </w:p>
    <w:p w14:paraId="18539859" w14:textId="43AFD8B5" w:rsidR="00683A69" w:rsidRDefault="00683A69" w:rsidP="0052151B">
      <w:pPr>
        <w:pStyle w:val="Programostekstas"/>
      </w:pPr>
      <w:r>
        <w:t>Naudojant filtrus: TaxCode: Vand, Month: Kovas</w:t>
      </w:r>
    </w:p>
    <w:p w14:paraId="0B979F71" w14:textId="2BFA24D8" w:rsidR="00683A69" w:rsidRDefault="00683A69" w:rsidP="0052151B">
      <w:pPr>
        <w:pStyle w:val="Programostekstas"/>
      </w:pPr>
      <w:r>
        <w:rPr>
          <w:noProof/>
        </w:rPr>
        <w:drawing>
          <wp:inline distT="0" distB="0" distL="0" distR="0" wp14:anchorId="79565164" wp14:editId="70EF3E6B">
            <wp:extent cx="6299835" cy="583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5835650"/>
                    </a:xfrm>
                    <a:prstGeom prst="rect">
                      <a:avLst/>
                    </a:prstGeom>
                  </pic:spPr>
                </pic:pic>
              </a:graphicData>
            </a:graphic>
          </wp:inline>
        </w:drawing>
      </w:r>
    </w:p>
    <w:p w14:paraId="36643F45" w14:textId="05E22DFA" w:rsidR="00683A69" w:rsidRDefault="00683A69" w:rsidP="0052151B">
      <w:pPr>
        <w:pStyle w:val="Programostekstas"/>
      </w:pPr>
      <w:r>
        <w:rPr>
          <w:noProof/>
        </w:rPr>
        <w:lastRenderedPageBreak/>
        <w:drawing>
          <wp:inline distT="0" distB="0" distL="0" distR="0" wp14:anchorId="6C5A7045" wp14:editId="71525FBE">
            <wp:extent cx="6299835" cy="272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2720975"/>
                    </a:xfrm>
                    <a:prstGeom prst="rect">
                      <a:avLst/>
                    </a:prstGeom>
                  </pic:spPr>
                </pic:pic>
              </a:graphicData>
            </a:graphic>
          </wp:inline>
        </w:drawing>
      </w:r>
    </w:p>
    <w:p w14:paraId="510A73EF" w14:textId="7036AB53" w:rsidR="009E0CFE" w:rsidRPr="00165932" w:rsidRDefault="009E0CFE" w:rsidP="00165932">
      <w:pPr>
        <w:spacing w:after="0" w:line="240" w:lineRule="auto"/>
        <w:ind w:firstLine="0"/>
        <w:jc w:val="left"/>
        <w:rPr>
          <w:rFonts w:ascii="Courier New" w:hAnsi="Courier New" w:cs="Courier New"/>
          <w:sz w:val="16"/>
          <w:szCs w:val="16"/>
        </w:rPr>
      </w:pPr>
      <w:r w:rsidRPr="00165932">
        <w:rPr>
          <w:rFonts w:ascii="Courier New" w:hAnsi="Courier New" w:cs="Courier New"/>
          <w:sz w:val="20"/>
          <w:szCs w:val="16"/>
        </w:rPr>
        <w:t>U16Result.txt:</w:t>
      </w:r>
    </w:p>
    <w:p w14:paraId="1CBBEED0" w14:textId="1418C2E7" w:rsidR="009E0CFE" w:rsidRDefault="009E0CFE" w:rsidP="0052151B">
      <w:pPr>
        <w:pStyle w:val="Programostekstas"/>
      </w:pPr>
    </w:p>
    <w:p w14:paraId="14F9D417" w14:textId="7301986B" w:rsidR="00165932" w:rsidRDefault="00165932" w:rsidP="0052151B">
      <w:pPr>
        <w:pStyle w:val="Programostekstas"/>
      </w:pPr>
      <w:r>
        <w:rPr>
          <w:noProof/>
        </w:rPr>
        <w:drawing>
          <wp:inline distT="0" distB="0" distL="0" distR="0" wp14:anchorId="150230E2" wp14:editId="230AA7EC">
            <wp:extent cx="6299835" cy="4700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4700905"/>
                    </a:xfrm>
                    <a:prstGeom prst="rect">
                      <a:avLst/>
                    </a:prstGeom>
                  </pic:spPr>
                </pic:pic>
              </a:graphicData>
            </a:graphic>
          </wp:inline>
        </w:drawing>
      </w:r>
    </w:p>
    <w:p w14:paraId="1F412E92" w14:textId="22A44785" w:rsidR="00B56483" w:rsidRDefault="00B56483" w:rsidP="0052151B">
      <w:pPr>
        <w:pStyle w:val="Programostekstas"/>
      </w:pPr>
    </w:p>
    <w:p w14:paraId="135880CD" w14:textId="5ACFCA4F" w:rsidR="00B56483" w:rsidRDefault="00B56483" w:rsidP="0052151B">
      <w:pPr>
        <w:pStyle w:val="Programostekstas"/>
      </w:pPr>
      <w:r>
        <w:t>css/styles.css:</w:t>
      </w:r>
    </w:p>
    <w:p w14:paraId="70910C3E" w14:textId="078F94AC" w:rsidR="00B56483" w:rsidRDefault="00B56483" w:rsidP="0052151B">
      <w:pPr>
        <w:pStyle w:val="Programostekstas"/>
      </w:pPr>
    </w:p>
    <w:p w14:paraId="149FEE8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568F8105"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5A5588F0"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1E733D2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45FDAC1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margin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2FC03E5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7D250BE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145F3B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3A3447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87522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0767FE8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3B9C891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flex-direction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column</w:t>
      </w:r>
      <w:r>
        <w:rPr>
          <w:rFonts w:ascii="Cascadia Mono" w:hAnsi="Cascadia Mono" w:cs="Cascadia Mono"/>
          <w:color w:val="000000"/>
          <w:sz w:val="19"/>
          <w:szCs w:val="19"/>
          <w:lang w:val="en-US" w:eastAsia="lt-LT"/>
        </w:rPr>
        <w:t>;</w:t>
      </w:r>
    </w:p>
    <w:p w14:paraId="7F44F1F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303F8D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align-items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A6EDF4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text-align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2A78419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280px</w:t>
      </w:r>
      <w:r>
        <w:rPr>
          <w:rFonts w:ascii="Cascadia Mono" w:hAnsi="Cascadia Mono" w:cs="Cascadia Mono"/>
          <w:color w:val="000000"/>
          <w:sz w:val="19"/>
          <w:szCs w:val="19"/>
          <w:lang w:val="en-US" w:eastAsia="lt-LT"/>
        </w:rPr>
        <w:t>;</w:t>
      </w:r>
    </w:p>
    <w:p w14:paraId="627A254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02F5480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min-height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100vh</w:t>
      </w:r>
      <w:r>
        <w:rPr>
          <w:rFonts w:ascii="Cascadia Mono" w:hAnsi="Cascadia Mono" w:cs="Cascadia Mono"/>
          <w:color w:val="000000"/>
          <w:sz w:val="19"/>
          <w:szCs w:val="19"/>
          <w:lang w:val="en-US" w:eastAsia="lt-LT"/>
        </w:rPr>
        <w:t>;</w:t>
      </w:r>
    </w:p>
    <w:p w14:paraId="16D8D43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52FBA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8C4DA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528C6E7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7076A0C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2039C9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9ADE51"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p>
    <w:p w14:paraId="634F894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solid</w:t>
      </w:r>
      <w:r>
        <w:rPr>
          <w:rFonts w:ascii="Cascadia Mono" w:hAnsi="Cascadia Mono" w:cs="Cascadia Mono"/>
          <w:color w:val="000000"/>
          <w:sz w:val="19"/>
          <w:szCs w:val="19"/>
          <w:lang w:val="en-US" w:eastAsia="lt-LT"/>
        </w:rPr>
        <w:t>;</w:t>
      </w:r>
    </w:p>
    <w:p w14:paraId="7D51C63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452F69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46E3D5B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8AC7E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242E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470D64B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67DCD86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10px</w:t>
      </w:r>
      <w:r>
        <w:rPr>
          <w:rFonts w:ascii="Cascadia Mono" w:hAnsi="Cascadia Mono" w:cs="Cascadia Mono"/>
          <w:color w:val="000000"/>
          <w:sz w:val="19"/>
          <w:szCs w:val="19"/>
          <w:lang w:val="en-US" w:eastAsia="lt-LT"/>
        </w:rPr>
        <w:t>;</w:t>
      </w:r>
    </w:p>
    <w:p w14:paraId="1E66DC2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18C43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2C827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span</w:t>
      </w:r>
      <w:r>
        <w:rPr>
          <w:rFonts w:ascii="Cascadia Mono" w:hAnsi="Cascadia Mono" w:cs="Cascadia Mono"/>
          <w:color w:val="000000"/>
          <w:sz w:val="19"/>
          <w:szCs w:val="19"/>
          <w:lang w:val="en-US" w:eastAsia="lt-LT"/>
        </w:rPr>
        <w:t xml:space="preserve"> {</w:t>
      </w:r>
    </w:p>
    <w:p w14:paraId="36950AA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font-size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1.5em</w:t>
      </w:r>
      <w:r>
        <w:rPr>
          <w:rFonts w:ascii="Cascadia Mono" w:hAnsi="Cascadia Mono" w:cs="Cascadia Mono"/>
          <w:color w:val="000000"/>
          <w:sz w:val="19"/>
          <w:szCs w:val="19"/>
          <w:lang w:val="en-US" w:eastAsia="lt-LT"/>
        </w:rPr>
        <w:t>;</w:t>
      </w:r>
    </w:p>
    <w:p w14:paraId="2A473E90" w14:textId="03FCE538" w:rsidR="00B56483" w:rsidRDefault="00126E64" w:rsidP="00126E6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F2405B" w14:textId="7F3350C9" w:rsidR="00126E64" w:rsidRDefault="00126E64" w:rsidP="00126E64">
      <w:pPr>
        <w:pStyle w:val="Programostekstas"/>
        <w:rPr>
          <w:rFonts w:ascii="Cascadia Mono" w:hAnsi="Cascadia Mono" w:cs="Cascadia Mono"/>
          <w:color w:val="000000"/>
          <w:sz w:val="19"/>
          <w:szCs w:val="19"/>
          <w:lang w:val="en-US" w:eastAsia="lt-LT"/>
        </w:rPr>
      </w:pPr>
    </w:p>
    <w:p w14:paraId="6EAF2F72" w14:textId="7C01B8C8" w:rsidR="00126E64" w:rsidRDefault="00AA6CD6" w:rsidP="00126E64">
      <w:pPr>
        <w:pStyle w:val="Programostekstas"/>
      </w:pPr>
      <w:r>
        <w:t>Lab01Form.aspx:</w:t>
      </w:r>
    </w:p>
    <w:p w14:paraId="691AD3A1" w14:textId="463AC766" w:rsidR="00AA6CD6" w:rsidRDefault="00AA6CD6" w:rsidP="00126E64">
      <w:pPr>
        <w:pStyle w:val="Programostekstas"/>
      </w:pPr>
    </w:p>
    <w:p w14:paraId="580076F5" w14:textId="77777777" w:rsidR="00AA6CD6" w:rsidRDefault="00AA6CD6" w:rsidP="00126E64">
      <w:pPr>
        <w:pStyle w:val="Programostekstas"/>
      </w:pPr>
    </w:p>
    <w:p w14:paraId="724ED41D" w14:textId="77777777" w:rsidR="0052151B" w:rsidRDefault="0052151B" w:rsidP="0052151B">
      <w:pPr>
        <w:pStyle w:val="Heading2"/>
      </w:pPr>
      <w:bookmarkStart w:id="30" w:name="_Toc31703427"/>
      <w:r>
        <w:t>Dėstytojo pastabos</w:t>
      </w:r>
      <w:bookmarkEnd w:id="30"/>
    </w:p>
    <w:p w14:paraId="552C4103" w14:textId="77777777" w:rsidR="0052151B" w:rsidRDefault="0052151B" w:rsidP="0052151B"/>
    <w:p w14:paraId="1DC70043" w14:textId="77777777" w:rsidR="0052151B" w:rsidRDefault="0052151B" w:rsidP="0052151B"/>
    <w:p w14:paraId="7661BA97" w14:textId="77777777" w:rsidR="0052151B" w:rsidRPr="00D1074F" w:rsidRDefault="0052151B" w:rsidP="0052151B"/>
    <w:p w14:paraId="1E403229" w14:textId="77777777" w:rsidR="00AB7416" w:rsidRPr="0015714D" w:rsidRDefault="00292560" w:rsidP="006E731F">
      <w:pPr>
        <w:pStyle w:val="Heading1"/>
      </w:pPr>
      <w:bookmarkStart w:id="31" w:name="_Toc31703428"/>
      <w:r>
        <w:lastRenderedPageBreak/>
        <w:t>Polimorfizmas ir išimčių valdymas</w:t>
      </w:r>
      <w:r w:rsidR="001B1565">
        <w:t xml:space="preserve"> (</w:t>
      </w:r>
      <w:r w:rsidR="0052151B">
        <w:t>L4</w:t>
      </w:r>
      <w:r w:rsidR="001B1565">
        <w:t>)</w:t>
      </w:r>
      <w:bookmarkEnd w:id="31"/>
    </w:p>
    <w:p w14:paraId="1FD119C0" w14:textId="77777777" w:rsidR="0052151B" w:rsidRPr="00844988" w:rsidRDefault="0052151B" w:rsidP="0052151B">
      <w:pPr>
        <w:pStyle w:val="Heading2"/>
      </w:pPr>
      <w:bookmarkStart w:id="32" w:name="_Toc31703429"/>
      <w:r w:rsidRPr="00844988">
        <w:t>Darbo užduotis</w:t>
      </w:r>
      <w:bookmarkEnd w:id="32"/>
    </w:p>
    <w:p w14:paraId="33D59FD6" w14:textId="77777777" w:rsidR="0052151B" w:rsidRDefault="0052151B" w:rsidP="0052151B"/>
    <w:p w14:paraId="25619A5A" w14:textId="77777777" w:rsidR="0052151B" w:rsidRDefault="0052151B" w:rsidP="0052151B"/>
    <w:p w14:paraId="2C6B3EB8" w14:textId="77777777" w:rsidR="0052151B" w:rsidRDefault="0052151B" w:rsidP="0052151B"/>
    <w:p w14:paraId="2951F263" w14:textId="77777777" w:rsidR="0052151B" w:rsidRDefault="0052151B" w:rsidP="0052151B">
      <w:pPr>
        <w:pStyle w:val="Heading2"/>
      </w:pPr>
      <w:bookmarkStart w:id="33" w:name="_Toc31703430"/>
      <w:r>
        <w:t>Grafinės vartotojo sąsajos schema</w:t>
      </w:r>
      <w:bookmarkEnd w:id="33"/>
    </w:p>
    <w:p w14:paraId="47CC75C3" w14:textId="77777777" w:rsidR="0052151B" w:rsidRDefault="0052151B" w:rsidP="0052151B"/>
    <w:p w14:paraId="09CEA3B8" w14:textId="77777777" w:rsidR="0052151B" w:rsidRDefault="0052151B" w:rsidP="0052151B"/>
    <w:p w14:paraId="576B7035" w14:textId="77777777" w:rsidR="0052151B" w:rsidRDefault="0052151B" w:rsidP="0052151B"/>
    <w:p w14:paraId="4FBC7B18" w14:textId="77777777" w:rsidR="0052151B" w:rsidRDefault="0052151B" w:rsidP="0052151B">
      <w:pPr>
        <w:pStyle w:val="Heading2"/>
      </w:pPr>
      <w:bookmarkStart w:id="34" w:name="_Toc31703431"/>
      <w:r>
        <w:t>Sąsajoje panaudotų komponentų keičiamos savybės</w:t>
      </w:r>
      <w:bookmarkEnd w:id="34"/>
    </w:p>
    <w:p w14:paraId="0CCB1965" w14:textId="77777777" w:rsidR="0052151B" w:rsidRDefault="0052151B" w:rsidP="0052151B"/>
    <w:p w14:paraId="6699EAB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2CB68D97" w14:textId="77777777" w:rsidTr="003B604B">
        <w:trPr>
          <w:jc w:val="center"/>
        </w:trPr>
        <w:tc>
          <w:tcPr>
            <w:tcW w:w="2347" w:type="dxa"/>
          </w:tcPr>
          <w:p w14:paraId="39CE6312" w14:textId="77777777" w:rsidR="0052151B" w:rsidRPr="00336D40" w:rsidRDefault="0052151B" w:rsidP="003B604B">
            <w:pPr>
              <w:pStyle w:val="Lentelsantrat"/>
            </w:pPr>
            <w:r>
              <w:t>Komponentas</w:t>
            </w:r>
          </w:p>
        </w:tc>
        <w:tc>
          <w:tcPr>
            <w:tcW w:w="2689" w:type="dxa"/>
          </w:tcPr>
          <w:p w14:paraId="3DBB754B" w14:textId="77777777" w:rsidR="0052151B" w:rsidRPr="00336D40" w:rsidRDefault="0052151B" w:rsidP="003B604B">
            <w:pPr>
              <w:pStyle w:val="Lentelsantrat"/>
            </w:pPr>
            <w:r>
              <w:t>Savybė</w:t>
            </w:r>
          </w:p>
        </w:tc>
        <w:tc>
          <w:tcPr>
            <w:tcW w:w="4036" w:type="dxa"/>
          </w:tcPr>
          <w:p w14:paraId="5B8F8A39" w14:textId="77777777" w:rsidR="0052151B" w:rsidRPr="00336D40" w:rsidRDefault="0052151B" w:rsidP="003B604B">
            <w:pPr>
              <w:pStyle w:val="Lentelsantrat"/>
            </w:pPr>
            <w:r>
              <w:t>Reikšmė</w:t>
            </w:r>
          </w:p>
        </w:tc>
      </w:tr>
      <w:tr w:rsidR="0052151B" w:rsidRPr="00F56923" w14:paraId="380C6F8D" w14:textId="77777777" w:rsidTr="003B604B">
        <w:trPr>
          <w:jc w:val="center"/>
        </w:trPr>
        <w:tc>
          <w:tcPr>
            <w:tcW w:w="2347" w:type="dxa"/>
          </w:tcPr>
          <w:p w14:paraId="7262AE5F" w14:textId="77777777" w:rsidR="0052151B" w:rsidRPr="00336D40" w:rsidRDefault="0052151B" w:rsidP="003B604B">
            <w:pPr>
              <w:pStyle w:val="Lentelscels"/>
            </w:pPr>
          </w:p>
        </w:tc>
        <w:tc>
          <w:tcPr>
            <w:tcW w:w="2689" w:type="dxa"/>
          </w:tcPr>
          <w:p w14:paraId="4EC86E84" w14:textId="77777777" w:rsidR="0052151B" w:rsidRPr="00336D40" w:rsidRDefault="0052151B" w:rsidP="003B604B">
            <w:pPr>
              <w:pStyle w:val="Lentelscels"/>
            </w:pPr>
          </w:p>
        </w:tc>
        <w:tc>
          <w:tcPr>
            <w:tcW w:w="4036" w:type="dxa"/>
          </w:tcPr>
          <w:p w14:paraId="7A44AF77" w14:textId="77777777" w:rsidR="0052151B" w:rsidRPr="00336D40" w:rsidRDefault="0052151B" w:rsidP="003B604B">
            <w:pPr>
              <w:pStyle w:val="Lentelscels"/>
            </w:pPr>
          </w:p>
        </w:tc>
      </w:tr>
      <w:tr w:rsidR="0052151B" w:rsidRPr="00F56923" w14:paraId="0A22C6C9" w14:textId="77777777" w:rsidTr="003B604B">
        <w:trPr>
          <w:jc w:val="center"/>
        </w:trPr>
        <w:tc>
          <w:tcPr>
            <w:tcW w:w="2347" w:type="dxa"/>
          </w:tcPr>
          <w:p w14:paraId="50204FDC" w14:textId="77777777" w:rsidR="0052151B" w:rsidRPr="00336D40" w:rsidRDefault="0052151B" w:rsidP="003B604B">
            <w:pPr>
              <w:pStyle w:val="Lentelscels"/>
            </w:pPr>
          </w:p>
        </w:tc>
        <w:tc>
          <w:tcPr>
            <w:tcW w:w="2689" w:type="dxa"/>
          </w:tcPr>
          <w:p w14:paraId="02A48A62" w14:textId="77777777" w:rsidR="0052151B" w:rsidRPr="00336D40" w:rsidRDefault="0052151B" w:rsidP="003B604B">
            <w:pPr>
              <w:pStyle w:val="Lentelscels"/>
            </w:pPr>
          </w:p>
        </w:tc>
        <w:tc>
          <w:tcPr>
            <w:tcW w:w="4036" w:type="dxa"/>
          </w:tcPr>
          <w:p w14:paraId="7D5D94CF" w14:textId="77777777" w:rsidR="0052151B" w:rsidRPr="00336D40" w:rsidRDefault="0052151B" w:rsidP="003B604B">
            <w:pPr>
              <w:pStyle w:val="Lentelscels"/>
            </w:pPr>
          </w:p>
        </w:tc>
      </w:tr>
      <w:tr w:rsidR="0052151B" w:rsidRPr="00F56923" w14:paraId="7DFBF910" w14:textId="77777777" w:rsidTr="003B604B">
        <w:trPr>
          <w:jc w:val="center"/>
        </w:trPr>
        <w:tc>
          <w:tcPr>
            <w:tcW w:w="2347" w:type="dxa"/>
          </w:tcPr>
          <w:p w14:paraId="7330C1B1" w14:textId="77777777" w:rsidR="0052151B" w:rsidRPr="00336D40" w:rsidRDefault="0052151B" w:rsidP="003B604B">
            <w:pPr>
              <w:pStyle w:val="Lentelscels"/>
            </w:pPr>
          </w:p>
        </w:tc>
        <w:tc>
          <w:tcPr>
            <w:tcW w:w="2689" w:type="dxa"/>
          </w:tcPr>
          <w:p w14:paraId="308397BE" w14:textId="77777777" w:rsidR="0052151B" w:rsidRPr="00336D40" w:rsidRDefault="0052151B" w:rsidP="003B604B">
            <w:pPr>
              <w:pStyle w:val="Lentelscels"/>
            </w:pPr>
          </w:p>
        </w:tc>
        <w:tc>
          <w:tcPr>
            <w:tcW w:w="4036" w:type="dxa"/>
          </w:tcPr>
          <w:p w14:paraId="436111FD" w14:textId="77777777" w:rsidR="0052151B" w:rsidRPr="00336D40" w:rsidRDefault="0052151B" w:rsidP="003B604B">
            <w:pPr>
              <w:pStyle w:val="Lentelscels"/>
            </w:pPr>
          </w:p>
        </w:tc>
      </w:tr>
    </w:tbl>
    <w:p w14:paraId="468ED911" w14:textId="77777777" w:rsidR="0052151B" w:rsidRDefault="0052151B" w:rsidP="0052151B"/>
    <w:p w14:paraId="712A3D8F" w14:textId="77777777" w:rsidR="0052151B" w:rsidRDefault="0052151B" w:rsidP="0052151B">
      <w:pPr>
        <w:pStyle w:val="Heading2"/>
      </w:pPr>
      <w:bookmarkStart w:id="35" w:name="_Toc31703432"/>
      <w:r>
        <w:t>Klasių diagrama</w:t>
      </w:r>
      <w:bookmarkEnd w:id="35"/>
    </w:p>
    <w:p w14:paraId="7C8895B9" w14:textId="77777777" w:rsidR="0052151B" w:rsidRDefault="0052151B" w:rsidP="0052151B"/>
    <w:p w14:paraId="1EE4E74D" w14:textId="77777777" w:rsidR="0052151B" w:rsidRDefault="0052151B" w:rsidP="0052151B"/>
    <w:p w14:paraId="4E8A29A6" w14:textId="77777777" w:rsidR="0052151B" w:rsidRDefault="0052151B" w:rsidP="0052151B"/>
    <w:p w14:paraId="256C9362" w14:textId="77777777" w:rsidR="0052151B" w:rsidRDefault="0052151B" w:rsidP="0052151B">
      <w:pPr>
        <w:pStyle w:val="Heading2"/>
      </w:pPr>
      <w:bookmarkStart w:id="36" w:name="_Toc31703433"/>
      <w:r>
        <w:t>Programos vartotojo vadovas</w:t>
      </w:r>
      <w:bookmarkEnd w:id="36"/>
    </w:p>
    <w:p w14:paraId="515ED46B" w14:textId="77777777" w:rsidR="0052151B" w:rsidRDefault="0052151B" w:rsidP="0052151B"/>
    <w:p w14:paraId="3E07E117" w14:textId="77777777" w:rsidR="0052151B" w:rsidRDefault="0052151B" w:rsidP="0052151B"/>
    <w:p w14:paraId="4F530F7D" w14:textId="77777777" w:rsidR="0052151B" w:rsidRPr="0052151B" w:rsidRDefault="0052151B" w:rsidP="0052151B"/>
    <w:p w14:paraId="408609F9" w14:textId="77777777" w:rsidR="0052151B" w:rsidRPr="00844988" w:rsidRDefault="0052151B" w:rsidP="0052151B">
      <w:pPr>
        <w:pStyle w:val="Heading2"/>
      </w:pPr>
      <w:bookmarkStart w:id="37" w:name="_Toc31703434"/>
      <w:r w:rsidRPr="00844988">
        <w:t>Programos tekstas</w:t>
      </w:r>
      <w:bookmarkEnd w:id="37"/>
    </w:p>
    <w:p w14:paraId="71396DF2" w14:textId="77777777" w:rsidR="0052151B" w:rsidRPr="00FD05BD" w:rsidRDefault="0052151B" w:rsidP="0052151B">
      <w:pPr>
        <w:pStyle w:val="Programostekstas"/>
      </w:pPr>
    </w:p>
    <w:p w14:paraId="433BCA9C" w14:textId="77777777" w:rsidR="0052151B" w:rsidRDefault="0052151B" w:rsidP="0052151B">
      <w:pPr>
        <w:pStyle w:val="Programostekstas"/>
      </w:pPr>
    </w:p>
    <w:p w14:paraId="67D89983" w14:textId="77777777" w:rsidR="0052151B" w:rsidRPr="00844988" w:rsidRDefault="0052151B" w:rsidP="0052151B">
      <w:pPr>
        <w:pStyle w:val="Programostekstas"/>
      </w:pPr>
    </w:p>
    <w:p w14:paraId="7B86246E" w14:textId="77777777" w:rsidR="0052151B" w:rsidRPr="00844988" w:rsidRDefault="0052151B" w:rsidP="0052151B">
      <w:pPr>
        <w:pStyle w:val="Heading2"/>
      </w:pPr>
      <w:bookmarkStart w:id="38" w:name="_Toc31703435"/>
      <w:r w:rsidRPr="00844988">
        <w:t>Pradiniai duomenys ir rezultatai</w:t>
      </w:r>
      <w:bookmarkEnd w:id="38"/>
    </w:p>
    <w:p w14:paraId="64309B1A" w14:textId="77777777" w:rsidR="0052151B" w:rsidRDefault="0052151B" w:rsidP="0052151B">
      <w:pPr>
        <w:pStyle w:val="Programostekstas"/>
      </w:pPr>
    </w:p>
    <w:p w14:paraId="37BB1A20" w14:textId="77777777" w:rsidR="0052151B" w:rsidRDefault="0052151B" w:rsidP="0052151B">
      <w:pPr>
        <w:pStyle w:val="Programostekstas"/>
      </w:pPr>
    </w:p>
    <w:p w14:paraId="1FE603C3" w14:textId="77777777" w:rsidR="0052151B" w:rsidRDefault="0052151B" w:rsidP="0052151B">
      <w:pPr>
        <w:pStyle w:val="Programostekstas"/>
      </w:pPr>
    </w:p>
    <w:p w14:paraId="562B03EA" w14:textId="77777777" w:rsidR="0052151B" w:rsidRDefault="0052151B" w:rsidP="0052151B">
      <w:pPr>
        <w:pStyle w:val="Heading2"/>
      </w:pPr>
      <w:bookmarkStart w:id="39" w:name="_Toc31703436"/>
      <w:r>
        <w:t>Dėstytojo pastabos</w:t>
      </w:r>
      <w:bookmarkEnd w:id="39"/>
    </w:p>
    <w:p w14:paraId="4B420B10" w14:textId="77777777" w:rsidR="0052151B" w:rsidRDefault="0052151B" w:rsidP="0052151B"/>
    <w:p w14:paraId="3FAF4399" w14:textId="77777777" w:rsidR="0052151B" w:rsidRDefault="0052151B" w:rsidP="0052151B"/>
    <w:p w14:paraId="41C115CE" w14:textId="77777777" w:rsidR="0052151B" w:rsidRPr="00D1074F" w:rsidRDefault="0052151B" w:rsidP="0052151B"/>
    <w:p w14:paraId="276E55C8" w14:textId="77777777" w:rsidR="007E6559" w:rsidRPr="0015714D" w:rsidRDefault="0052151B" w:rsidP="006E731F">
      <w:pPr>
        <w:pStyle w:val="Heading1"/>
      </w:pPr>
      <w:bookmarkStart w:id="40" w:name="_Toc31703437"/>
      <w:r>
        <w:lastRenderedPageBreak/>
        <w:t>Deklaratyvusis programavimas</w:t>
      </w:r>
      <w:r w:rsidR="001B1565">
        <w:t xml:space="preserve"> (</w:t>
      </w:r>
      <w:r>
        <w:t>L5</w:t>
      </w:r>
      <w:r w:rsidR="001B1565">
        <w:t>)</w:t>
      </w:r>
      <w:bookmarkEnd w:id="40"/>
    </w:p>
    <w:p w14:paraId="4EDD9A3E" w14:textId="77777777" w:rsidR="0052151B" w:rsidRPr="00844988" w:rsidRDefault="0052151B" w:rsidP="0052151B">
      <w:pPr>
        <w:pStyle w:val="Heading2"/>
      </w:pPr>
      <w:bookmarkStart w:id="41" w:name="_Toc31703438"/>
      <w:r w:rsidRPr="00844988">
        <w:t>Darbo užduotis</w:t>
      </w:r>
      <w:bookmarkEnd w:id="41"/>
    </w:p>
    <w:p w14:paraId="26732C65" w14:textId="77777777" w:rsidR="0052151B" w:rsidRDefault="0052151B" w:rsidP="0052151B"/>
    <w:p w14:paraId="2B7AD970" w14:textId="77777777" w:rsidR="0052151B" w:rsidRDefault="0052151B" w:rsidP="0052151B"/>
    <w:p w14:paraId="22F460C0" w14:textId="77777777" w:rsidR="0052151B" w:rsidRDefault="0052151B" w:rsidP="0052151B"/>
    <w:p w14:paraId="14306F08" w14:textId="77777777" w:rsidR="0052151B" w:rsidRDefault="0052151B" w:rsidP="0052151B">
      <w:pPr>
        <w:pStyle w:val="Heading2"/>
      </w:pPr>
      <w:bookmarkStart w:id="42" w:name="_Toc31703439"/>
      <w:r>
        <w:t>Grafinės vartotojo sąsajos schema</w:t>
      </w:r>
      <w:bookmarkEnd w:id="42"/>
    </w:p>
    <w:p w14:paraId="2120521C" w14:textId="77777777" w:rsidR="0052151B" w:rsidRDefault="0052151B" w:rsidP="0052151B"/>
    <w:p w14:paraId="6FFACB98" w14:textId="77777777" w:rsidR="0052151B" w:rsidRDefault="0052151B" w:rsidP="0052151B"/>
    <w:p w14:paraId="036174BE" w14:textId="77777777" w:rsidR="0052151B" w:rsidRDefault="0052151B" w:rsidP="0052151B"/>
    <w:p w14:paraId="4CC84D80" w14:textId="77777777" w:rsidR="0052151B" w:rsidRDefault="0052151B" w:rsidP="0052151B">
      <w:pPr>
        <w:pStyle w:val="Heading2"/>
      </w:pPr>
      <w:bookmarkStart w:id="43" w:name="_Toc31703440"/>
      <w:r>
        <w:t>Sąsajoje panaudotų komponentų keičiamos savybės</w:t>
      </w:r>
      <w:bookmarkEnd w:id="43"/>
    </w:p>
    <w:p w14:paraId="3B521558" w14:textId="77777777" w:rsidR="0052151B" w:rsidRDefault="0052151B" w:rsidP="0052151B"/>
    <w:p w14:paraId="5709B5BF"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0CDE92" w14:textId="77777777" w:rsidTr="003B604B">
        <w:trPr>
          <w:jc w:val="center"/>
        </w:trPr>
        <w:tc>
          <w:tcPr>
            <w:tcW w:w="2347" w:type="dxa"/>
          </w:tcPr>
          <w:p w14:paraId="2A8E45FE" w14:textId="77777777" w:rsidR="0052151B" w:rsidRPr="00336D40" w:rsidRDefault="0052151B" w:rsidP="003B604B">
            <w:pPr>
              <w:pStyle w:val="Lentelsantrat"/>
            </w:pPr>
            <w:r>
              <w:t>Komponentas</w:t>
            </w:r>
          </w:p>
        </w:tc>
        <w:tc>
          <w:tcPr>
            <w:tcW w:w="2689" w:type="dxa"/>
          </w:tcPr>
          <w:p w14:paraId="2F1FE070" w14:textId="77777777" w:rsidR="0052151B" w:rsidRPr="00336D40" w:rsidRDefault="0052151B" w:rsidP="003B604B">
            <w:pPr>
              <w:pStyle w:val="Lentelsantrat"/>
            </w:pPr>
            <w:r>
              <w:t>Savybė</w:t>
            </w:r>
          </w:p>
        </w:tc>
        <w:tc>
          <w:tcPr>
            <w:tcW w:w="4036" w:type="dxa"/>
          </w:tcPr>
          <w:p w14:paraId="74F2073E" w14:textId="77777777" w:rsidR="0052151B" w:rsidRPr="00336D40" w:rsidRDefault="0052151B" w:rsidP="003B604B">
            <w:pPr>
              <w:pStyle w:val="Lentelsantrat"/>
            </w:pPr>
            <w:r>
              <w:t>Reikšmė</w:t>
            </w:r>
          </w:p>
        </w:tc>
      </w:tr>
      <w:tr w:rsidR="0052151B" w:rsidRPr="00F56923" w14:paraId="2E7C374C" w14:textId="77777777" w:rsidTr="003B604B">
        <w:trPr>
          <w:jc w:val="center"/>
        </w:trPr>
        <w:tc>
          <w:tcPr>
            <w:tcW w:w="2347" w:type="dxa"/>
          </w:tcPr>
          <w:p w14:paraId="7CC3430E" w14:textId="77777777" w:rsidR="0052151B" w:rsidRPr="00336D40" w:rsidRDefault="0052151B" w:rsidP="003B604B">
            <w:pPr>
              <w:pStyle w:val="Lentelscels"/>
            </w:pPr>
          </w:p>
        </w:tc>
        <w:tc>
          <w:tcPr>
            <w:tcW w:w="2689" w:type="dxa"/>
          </w:tcPr>
          <w:p w14:paraId="69F05CE1" w14:textId="77777777" w:rsidR="0052151B" w:rsidRPr="00336D40" w:rsidRDefault="0052151B" w:rsidP="003B604B">
            <w:pPr>
              <w:pStyle w:val="Lentelscels"/>
            </w:pPr>
          </w:p>
        </w:tc>
        <w:tc>
          <w:tcPr>
            <w:tcW w:w="4036" w:type="dxa"/>
          </w:tcPr>
          <w:p w14:paraId="45281A0D" w14:textId="77777777" w:rsidR="0052151B" w:rsidRPr="00336D40" w:rsidRDefault="0052151B" w:rsidP="003B604B">
            <w:pPr>
              <w:pStyle w:val="Lentelscels"/>
            </w:pPr>
          </w:p>
        </w:tc>
      </w:tr>
      <w:tr w:rsidR="0052151B" w:rsidRPr="00F56923" w14:paraId="27FDB778" w14:textId="77777777" w:rsidTr="003B604B">
        <w:trPr>
          <w:jc w:val="center"/>
        </w:trPr>
        <w:tc>
          <w:tcPr>
            <w:tcW w:w="2347" w:type="dxa"/>
          </w:tcPr>
          <w:p w14:paraId="6E621887" w14:textId="77777777" w:rsidR="0052151B" w:rsidRPr="00336D40" w:rsidRDefault="0052151B" w:rsidP="003B604B">
            <w:pPr>
              <w:pStyle w:val="Lentelscels"/>
            </w:pPr>
          </w:p>
        </w:tc>
        <w:tc>
          <w:tcPr>
            <w:tcW w:w="2689" w:type="dxa"/>
          </w:tcPr>
          <w:p w14:paraId="4453DC8B" w14:textId="77777777" w:rsidR="0052151B" w:rsidRPr="00336D40" w:rsidRDefault="0052151B" w:rsidP="003B604B">
            <w:pPr>
              <w:pStyle w:val="Lentelscels"/>
            </w:pPr>
          </w:p>
        </w:tc>
        <w:tc>
          <w:tcPr>
            <w:tcW w:w="4036" w:type="dxa"/>
          </w:tcPr>
          <w:p w14:paraId="604090BE" w14:textId="77777777" w:rsidR="0052151B" w:rsidRPr="00336D40" w:rsidRDefault="0052151B" w:rsidP="003B604B">
            <w:pPr>
              <w:pStyle w:val="Lentelscels"/>
            </w:pPr>
          </w:p>
        </w:tc>
      </w:tr>
      <w:tr w:rsidR="0052151B" w:rsidRPr="00F56923" w14:paraId="73D48A98" w14:textId="77777777" w:rsidTr="003B604B">
        <w:trPr>
          <w:jc w:val="center"/>
        </w:trPr>
        <w:tc>
          <w:tcPr>
            <w:tcW w:w="2347" w:type="dxa"/>
          </w:tcPr>
          <w:p w14:paraId="4B744664" w14:textId="77777777" w:rsidR="0052151B" w:rsidRPr="00336D40" w:rsidRDefault="0052151B" w:rsidP="003B604B">
            <w:pPr>
              <w:pStyle w:val="Lentelscels"/>
            </w:pPr>
          </w:p>
        </w:tc>
        <w:tc>
          <w:tcPr>
            <w:tcW w:w="2689" w:type="dxa"/>
          </w:tcPr>
          <w:p w14:paraId="46BD5553" w14:textId="77777777" w:rsidR="0052151B" w:rsidRPr="00336D40" w:rsidRDefault="0052151B" w:rsidP="003B604B">
            <w:pPr>
              <w:pStyle w:val="Lentelscels"/>
            </w:pPr>
          </w:p>
        </w:tc>
        <w:tc>
          <w:tcPr>
            <w:tcW w:w="4036" w:type="dxa"/>
          </w:tcPr>
          <w:p w14:paraId="687F39AD" w14:textId="77777777" w:rsidR="0052151B" w:rsidRPr="00336D40" w:rsidRDefault="0052151B" w:rsidP="003B604B">
            <w:pPr>
              <w:pStyle w:val="Lentelscels"/>
            </w:pPr>
          </w:p>
        </w:tc>
      </w:tr>
    </w:tbl>
    <w:p w14:paraId="3BD5E6E0" w14:textId="77777777" w:rsidR="0052151B" w:rsidRDefault="0052151B" w:rsidP="0052151B"/>
    <w:p w14:paraId="1806EA62" w14:textId="77777777" w:rsidR="0052151B" w:rsidRDefault="0052151B" w:rsidP="0052151B">
      <w:pPr>
        <w:pStyle w:val="Heading2"/>
      </w:pPr>
      <w:bookmarkStart w:id="44" w:name="_Toc31703441"/>
      <w:r>
        <w:t>Klasių diagrama</w:t>
      </w:r>
      <w:bookmarkEnd w:id="44"/>
    </w:p>
    <w:p w14:paraId="5C5A5E42" w14:textId="77777777" w:rsidR="0052151B" w:rsidRDefault="0052151B" w:rsidP="0052151B"/>
    <w:p w14:paraId="11DEEDB6" w14:textId="77777777" w:rsidR="0052151B" w:rsidRDefault="0052151B" w:rsidP="0052151B"/>
    <w:p w14:paraId="30520987" w14:textId="77777777" w:rsidR="0052151B" w:rsidRDefault="0052151B" w:rsidP="0052151B"/>
    <w:p w14:paraId="5644528A" w14:textId="77777777" w:rsidR="0052151B" w:rsidRDefault="0052151B" w:rsidP="0052151B">
      <w:pPr>
        <w:pStyle w:val="Heading2"/>
      </w:pPr>
      <w:bookmarkStart w:id="45" w:name="_Toc31703442"/>
      <w:r>
        <w:t>Programos vartotojo vadovas</w:t>
      </w:r>
      <w:bookmarkEnd w:id="45"/>
    </w:p>
    <w:p w14:paraId="161F5173" w14:textId="77777777" w:rsidR="0052151B" w:rsidRDefault="0052151B" w:rsidP="0052151B"/>
    <w:p w14:paraId="4A847009" w14:textId="77777777" w:rsidR="0052151B" w:rsidRDefault="0052151B" w:rsidP="0052151B"/>
    <w:p w14:paraId="55CAD924" w14:textId="77777777" w:rsidR="0052151B" w:rsidRPr="0052151B" w:rsidRDefault="0052151B" w:rsidP="0052151B"/>
    <w:p w14:paraId="61F92C0B" w14:textId="77777777" w:rsidR="0052151B" w:rsidRPr="00844988" w:rsidRDefault="0052151B" w:rsidP="0052151B">
      <w:pPr>
        <w:pStyle w:val="Heading2"/>
      </w:pPr>
      <w:bookmarkStart w:id="46" w:name="_Toc31703443"/>
      <w:r w:rsidRPr="00844988">
        <w:t>Programos tekstas</w:t>
      </w:r>
      <w:bookmarkEnd w:id="46"/>
    </w:p>
    <w:p w14:paraId="2F1B8667" w14:textId="77777777" w:rsidR="0052151B" w:rsidRPr="00FD05BD" w:rsidRDefault="0052151B" w:rsidP="0052151B">
      <w:pPr>
        <w:pStyle w:val="Programostekstas"/>
      </w:pPr>
    </w:p>
    <w:p w14:paraId="4DFFE02E" w14:textId="77777777" w:rsidR="0052151B" w:rsidRDefault="0052151B" w:rsidP="0052151B">
      <w:pPr>
        <w:pStyle w:val="Programostekstas"/>
      </w:pPr>
    </w:p>
    <w:p w14:paraId="6C48187A" w14:textId="77777777" w:rsidR="0052151B" w:rsidRPr="00844988" w:rsidRDefault="0052151B" w:rsidP="0052151B">
      <w:pPr>
        <w:pStyle w:val="Programostekstas"/>
      </w:pPr>
    </w:p>
    <w:p w14:paraId="24E0035F" w14:textId="77777777" w:rsidR="0052151B" w:rsidRPr="00844988" w:rsidRDefault="0052151B" w:rsidP="0052151B">
      <w:pPr>
        <w:pStyle w:val="Heading2"/>
      </w:pPr>
      <w:bookmarkStart w:id="47" w:name="_Toc31703444"/>
      <w:r w:rsidRPr="00844988">
        <w:t>Pradiniai duomenys ir rezultatai</w:t>
      </w:r>
      <w:bookmarkEnd w:id="47"/>
    </w:p>
    <w:p w14:paraId="40EE2183" w14:textId="77777777" w:rsidR="0052151B" w:rsidRDefault="0052151B" w:rsidP="0052151B">
      <w:pPr>
        <w:pStyle w:val="Programostekstas"/>
      </w:pPr>
    </w:p>
    <w:p w14:paraId="0A887BCE" w14:textId="77777777" w:rsidR="0052151B" w:rsidRDefault="0052151B" w:rsidP="0052151B">
      <w:pPr>
        <w:pStyle w:val="Programostekstas"/>
      </w:pPr>
    </w:p>
    <w:p w14:paraId="31023FD0" w14:textId="77777777" w:rsidR="0052151B" w:rsidRDefault="0052151B" w:rsidP="0052151B">
      <w:pPr>
        <w:pStyle w:val="Programostekstas"/>
      </w:pPr>
    </w:p>
    <w:p w14:paraId="3E56EE52" w14:textId="77777777" w:rsidR="0052151B" w:rsidRDefault="0052151B" w:rsidP="0052151B">
      <w:pPr>
        <w:pStyle w:val="Heading2"/>
      </w:pPr>
      <w:bookmarkStart w:id="48" w:name="_Toc31703445"/>
      <w:r>
        <w:t>Dėstytojo pastabos</w:t>
      </w:r>
      <w:bookmarkEnd w:id="48"/>
    </w:p>
    <w:p w14:paraId="28019EE0" w14:textId="77777777" w:rsidR="0052151B" w:rsidRDefault="0052151B" w:rsidP="0052151B"/>
    <w:p w14:paraId="6138BE1B" w14:textId="77777777" w:rsidR="0052151B" w:rsidRDefault="0052151B" w:rsidP="0052151B"/>
    <w:p w14:paraId="58E1FDA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7FA3B" w14:textId="77777777" w:rsidR="0082477A" w:rsidRDefault="0082477A">
      <w:r>
        <w:separator/>
      </w:r>
    </w:p>
  </w:endnote>
  <w:endnote w:type="continuationSeparator" w:id="0">
    <w:p w14:paraId="4E9912C2" w14:textId="77777777" w:rsidR="0082477A" w:rsidRDefault="00824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27D6" w14:textId="77777777"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16530400" w14:textId="77777777"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B3FB"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26A5"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8A252" w14:textId="77777777" w:rsidR="0082477A" w:rsidRDefault="0082477A">
      <w:r>
        <w:separator/>
      </w:r>
    </w:p>
  </w:footnote>
  <w:footnote w:type="continuationSeparator" w:id="0">
    <w:p w14:paraId="0D159AF6" w14:textId="77777777" w:rsidR="0082477A" w:rsidRDefault="00824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0DD4" w14:textId="77777777"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1F3DC3"/>
    <w:multiLevelType w:val="hybridMultilevel"/>
    <w:tmpl w:val="35A8DB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9"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3C90968"/>
    <w:multiLevelType w:val="hybridMultilevel"/>
    <w:tmpl w:val="117869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0"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1"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2"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4"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5"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6" w15:restartNumberingAfterBreak="0">
    <w:nsid w:val="6F5B4810"/>
    <w:multiLevelType w:val="hybridMultilevel"/>
    <w:tmpl w:val="32DC8AEA"/>
    <w:lvl w:ilvl="0" w:tplc="D862BAC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1"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2"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4"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5" w15:restartNumberingAfterBreak="0">
    <w:nsid w:val="7E294FC5"/>
    <w:multiLevelType w:val="hybridMultilevel"/>
    <w:tmpl w:val="5CF246D8"/>
    <w:lvl w:ilvl="0" w:tplc="B9A0C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26"/>
  </w:num>
  <w:num w:numId="3">
    <w:abstractNumId w:val="38"/>
  </w:num>
  <w:num w:numId="4">
    <w:abstractNumId w:val="25"/>
  </w:num>
  <w:num w:numId="5">
    <w:abstractNumId w:val="35"/>
  </w:num>
  <w:num w:numId="6">
    <w:abstractNumId w:val="42"/>
  </w:num>
  <w:num w:numId="7">
    <w:abstractNumId w:val="12"/>
  </w:num>
  <w:num w:numId="8">
    <w:abstractNumId w:val="10"/>
  </w:num>
  <w:num w:numId="9">
    <w:abstractNumId w:val="14"/>
  </w:num>
  <w:num w:numId="10">
    <w:abstractNumId w:val="32"/>
  </w:num>
  <w:num w:numId="11">
    <w:abstractNumId w:val="21"/>
  </w:num>
  <w:num w:numId="12">
    <w:abstractNumId w:val="29"/>
  </w:num>
  <w:num w:numId="13">
    <w:abstractNumId w:val="11"/>
  </w:num>
  <w:num w:numId="14">
    <w:abstractNumId w:val="31"/>
  </w:num>
  <w:num w:numId="15">
    <w:abstractNumId w:val="16"/>
  </w:num>
  <w:num w:numId="16">
    <w:abstractNumId w:val="41"/>
  </w:num>
  <w:num w:numId="17">
    <w:abstractNumId w:val="17"/>
  </w:num>
  <w:num w:numId="18">
    <w:abstractNumId w:val="14"/>
  </w:num>
  <w:num w:numId="19">
    <w:abstractNumId w:val="20"/>
  </w:num>
  <w:num w:numId="20">
    <w:abstractNumId w:val="18"/>
  </w:num>
  <w:num w:numId="21">
    <w:abstractNumId w:val="22"/>
  </w:num>
  <w:num w:numId="22">
    <w:abstractNumId w:val="43"/>
  </w:num>
  <w:num w:numId="23">
    <w:abstractNumId w:val="15"/>
  </w:num>
  <w:num w:numId="24">
    <w:abstractNumId w:val="33"/>
  </w:num>
  <w:num w:numId="25">
    <w:abstractNumId w:val="37"/>
  </w:num>
  <w:num w:numId="26">
    <w:abstractNumId w:val="19"/>
  </w:num>
  <w:num w:numId="27">
    <w:abstractNumId w:val="34"/>
  </w:num>
  <w:num w:numId="28">
    <w:abstractNumId w:val="44"/>
  </w:num>
  <w:num w:numId="29">
    <w:abstractNumId w:val="30"/>
  </w:num>
  <w:num w:numId="30">
    <w:abstractNumId w:val="27"/>
  </w:num>
  <w:num w:numId="31">
    <w:abstractNumId w:val="23"/>
  </w:num>
  <w:num w:numId="32">
    <w:abstractNumId w:val="24"/>
  </w:num>
  <w:num w:numId="33">
    <w:abstractNumId w:val="44"/>
  </w:num>
  <w:num w:numId="34">
    <w:abstractNumId w:val="40"/>
  </w:num>
  <w:num w:numId="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45"/>
  </w:num>
  <w:num w:numId="47">
    <w:abstractNumId w:val="13"/>
  </w:num>
  <w:num w:numId="48">
    <w:abstractNumId w:val="28"/>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4E2A"/>
    <w:rsid w:val="00000825"/>
    <w:rsid w:val="00013BD9"/>
    <w:rsid w:val="0005232C"/>
    <w:rsid w:val="000669A9"/>
    <w:rsid w:val="00083869"/>
    <w:rsid w:val="00087C9D"/>
    <w:rsid w:val="0009306E"/>
    <w:rsid w:val="000A2ED6"/>
    <w:rsid w:val="000C24A2"/>
    <w:rsid w:val="000C4293"/>
    <w:rsid w:val="000D62BF"/>
    <w:rsid w:val="000D7D75"/>
    <w:rsid w:val="000E6F23"/>
    <w:rsid w:val="000F7F7F"/>
    <w:rsid w:val="00100F55"/>
    <w:rsid w:val="00103131"/>
    <w:rsid w:val="0011029E"/>
    <w:rsid w:val="001141F1"/>
    <w:rsid w:val="00126E64"/>
    <w:rsid w:val="00132F7E"/>
    <w:rsid w:val="00134E2A"/>
    <w:rsid w:val="001423FA"/>
    <w:rsid w:val="0015714D"/>
    <w:rsid w:val="00165932"/>
    <w:rsid w:val="00175917"/>
    <w:rsid w:val="00191F07"/>
    <w:rsid w:val="001A5F5A"/>
    <w:rsid w:val="001B1565"/>
    <w:rsid w:val="001C5C53"/>
    <w:rsid w:val="001D56AC"/>
    <w:rsid w:val="001E36F6"/>
    <w:rsid w:val="001E733B"/>
    <w:rsid w:val="001F0046"/>
    <w:rsid w:val="001F4B54"/>
    <w:rsid w:val="001F7D38"/>
    <w:rsid w:val="00216DBA"/>
    <w:rsid w:val="00254243"/>
    <w:rsid w:val="00260F87"/>
    <w:rsid w:val="00271186"/>
    <w:rsid w:val="0028307C"/>
    <w:rsid w:val="0029155A"/>
    <w:rsid w:val="00291C8F"/>
    <w:rsid w:val="00292560"/>
    <w:rsid w:val="002949A3"/>
    <w:rsid w:val="002A4116"/>
    <w:rsid w:val="002C163F"/>
    <w:rsid w:val="002C56BD"/>
    <w:rsid w:val="002D25CA"/>
    <w:rsid w:val="002E3EF8"/>
    <w:rsid w:val="002E4BFD"/>
    <w:rsid w:val="002F2377"/>
    <w:rsid w:val="002F60F6"/>
    <w:rsid w:val="00311349"/>
    <w:rsid w:val="003169FB"/>
    <w:rsid w:val="0034785D"/>
    <w:rsid w:val="00371865"/>
    <w:rsid w:val="0038314A"/>
    <w:rsid w:val="003B179B"/>
    <w:rsid w:val="003B2727"/>
    <w:rsid w:val="003B604B"/>
    <w:rsid w:val="003E04F5"/>
    <w:rsid w:val="003F1D21"/>
    <w:rsid w:val="003F5120"/>
    <w:rsid w:val="0041248A"/>
    <w:rsid w:val="00415D80"/>
    <w:rsid w:val="00421252"/>
    <w:rsid w:val="0045736B"/>
    <w:rsid w:val="00464786"/>
    <w:rsid w:val="004771C9"/>
    <w:rsid w:val="00487EC3"/>
    <w:rsid w:val="004965DE"/>
    <w:rsid w:val="00496D37"/>
    <w:rsid w:val="004A6A01"/>
    <w:rsid w:val="004C3D88"/>
    <w:rsid w:val="004E181F"/>
    <w:rsid w:val="004E385B"/>
    <w:rsid w:val="004F73B2"/>
    <w:rsid w:val="0050785C"/>
    <w:rsid w:val="00515ADD"/>
    <w:rsid w:val="0052026C"/>
    <w:rsid w:val="0052151B"/>
    <w:rsid w:val="00531F74"/>
    <w:rsid w:val="0053511B"/>
    <w:rsid w:val="00544184"/>
    <w:rsid w:val="00550ACD"/>
    <w:rsid w:val="005567BD"/>
    <w:rsid w:val="00572435"/>
    <w:rsid w:val="005931DC"/>
    <w:rsid w:val="005B13B5"/>
    <w:rsid w:val="005B38EA"/>
    <w:rsid w:val="005B74FF"/>
    <w:rsid w:val="005C4612"/>
    <w:rsid w:val="005C73ED"/>
    <w:rsid w:val="005F283E"/>
    <w:rsid w:val="00610595"/>
    <w:rsid w:val="00613D32"/>
    <w:rsid w:val="00630F5A"/>
    <w:rsid w:val="00647B9C"/>
    <w:rsid w:val="00683A69"/>
    <w:rsid w:val="006C31FE"/>
    <w:rsid w:val="006D4388"/>
    <w:rsid w:val="006E25E0"/>
    <w:rsid w:val="006E731F"/>
    <w:rsid w:val="006F712C"/>
    <w:rsid w:val="007016E8"/>
    <w:rsid w:val="00703515"/>
    <w:rsid w:val="00727538"/>
    <w:rsid w:val="00727B09"/>
    <w:rsid w:val="00770695"/>
    <w:rsid w:val="007837A1"/>
    <w:rsid w:val="007927E8"/>
    <w:rsid w:val="007B4B65"/>
    <w:rsid w:val="007E6559"/>
    <w:rsid w:val="007F39F5"/>
    <w:rsid w:val="00822CBA"/>
    <w:rsid w:val="0082477A"/>
    <w:rsid w:val="00830131"/>
    <w:rsid w:val="008301E0"/>
    <w:rsid w:val="008335B0"/>
    <w:rsid w:val="00844988"/>
    <w:rsid w:val="00851971"/>
    <w:rsid w:val="00861ABE"/>
    <w:rsid w:val="0087107D"/>
    <w:rsid w:val="008741F0"/>
    <w:rsid w:val="008B1B11"/>
    <w:rsid w:val="008D3EB6"/>
    <w:rsid w:val="00906F8C"/>
    <w:rsid w:val="0091768C"/>
    <w:rsid w:val="00932992"/>
    <w:rsid w:val="00953893"/>
    <w:rsid w:val="00965046"/>
    <w:rsid w:val="00965287"/>
    <w:rsid w:val="00970322"/>
    <w:rsid w:val="00995EF6"/>
    <w:rsid w:val="009A79DB"/>
    <w:rsid w:val="009D0154"/>
    <w:rsid w:val="009E0401"/>
    <w:rsid w:val="009E0CFE"/>
    <w:rsid w:val="009F2D77"/>
    <w:rsid w:val="00A049DD"/>
    <w:rsid w:val="00A559EF"/>
    <w:rsid w:val="00A60F35"/>
    <w:rsid w:val="00A61D9A"/>
    <w:rsid w:val="00A6795E"/>
    <w:rsid w:val="00A724E8"/>
    <w:rsid w:val="00A80A9F"/>
    <w:rsid w:val="00A90B6C"/>
    <w:rsid w:val="00A943A7"/>
    <w:rsid w:val="00AA6CD6"/>
    <w:rsid w:val="00AB7416"/>
    <w:rsid w:val="00AD1B2E"/>
    <w:rsid w:val="00AE0E37"/>
    <w:rsid w:val="00AE7C8B"/>
    <w:rsid w:val="00AE7EB2"/>
    <w:rsid w:val="00AF24EA"/>
    <w:rsid w:val="00AF2C84"/>
    <w:rsid w:val="00AF398D"/>
    <w:rsid w:val="00B011A7"/>
    <w:rsid w:val="00B357AD"/>
    <w:rsid w:val="00B4093D"/>
    <w:rsid w:val="00B56483"/>
    <w:rsid w:val="00B62B7E"/>
    <w:rsid w:val="00B63EDB"/>
    <w:rsid w:val="00B6652C"/>
    <w:rsid w:val="00B741E8"/>
    <w:rsid w:val="00B917B9"/>
    <w:rsid w:val="00B9327F"/>
    <w:rsid w:val="00B9724D"/>
    <w:rsid w:val="00BA1BF9"/>
    <w:rsid w:val="00BA4DB8"/>
    <w:rsid w:val="00BB2585"/>
    <w:rsid w:val="00BC618B"/>
    <w:rsid w:val="00BE7267"/>
    <w:rsid w:val="00C05529"/>
    <w:rsid w:val="00C11BE4"/>
    <w:rsid w:val="00C12612"/>
    <w:rsid w:val="00C2274E"/>
    <w:rsid w:val="00C31A7E"/>
    <w:rsid w:val="00C32C52"/>
    <w:rsid w:val="00C33E7D"/>
    <w:rsid w:val="00C34637"/>
    <w:rsid w:val="00C40766"/>
    <w:rsid w:val="00C423D0"/>
    <w:rsid w:val="00C71EAF"/>
    <w:rsid w:val="00C7601D"/>
    <w:rsid w:val="00C804C0"/>
    <w:rsid w:val="00C852A3"/>
    <w:rsid w:val="00C87140"/>
    <w:rsid w:val="00CB10E4"/>
    <w:rsid w:val="00CC05B6"/>
    <w:rsid w:val="00CC101F"/>
    <w:rsid w:val="00CD58DB"/>
    <w:rsid w:val="00D04192"/>
    <w:rsid w:val="00D10218"/>
    <w:rsid w:val="00D1074F"/>
    <w:rsid w:val="00D253F8"/>
    <w:rsid w:val="00D2633F"/>
    <w:rsid w:val="00D3578B"/>
    <w:rsid w:val="00D3777C"/>
    <w:rsid w:val="00D5274E"/>
    <w:rsid w:val="00D560C9"/>
    <w:rsid w:val="00D64778"/>
    <w:rsid w:val="00D8111D"/>
    <w:rsid w:val="00D90C1F"/>
    <w:rsid w:val="00D968A6"/>
    <w:rsid w:val="00DC0B63"/>
    <w:rsid w:val="00DC2435"/>
    <w:rsid w:val="00DD7547"/>
    <w:rsid w:val="00DE55EA"/>
    <w:rsid w:val="00DE63BD"/>
    <w:rsid w:val="00DF62DD"/>
    <w:rsid w:val="00E03A86"/>
    <w:rsid w:val="00E03F2F"/>
    <w:rsid w:val="00E14AB5"/>
    <w:rsid w:val="00E209F3"/>
    <w:rsid w:val="00E55394"/>
    <w:rsid w:val="00E56681"/>
    <w:rsid w:val="00E651CF"/>
    <w:rsid w:val="00E768B1"/>
    <w:rsid w:val="00E9220B"/>
    <w:rsid w:val="00E9229D"/>
    <w:rsid w:val="00EB5168"/>
    <w:rsid w:val="00EC536A"/>
    <w:rsid w:val="00EE0A2E"/>
    <w:rsid w:val="00F01293"/>
    <w:rsid w:val="00F16C66"/>
    <w:rsid w:val="00F26C55"/>
    <w:rsid w:val="00F32903"/>
    <w:rsid w:val="00F434BC"/>
    <w:rsid w:val="00F4518F"/>
    <w:rsid w:val="00F45991"/>
    <w:rsid w:val="00F664DD"/>
    <w:rsid w:val="00F70D25"/>
    <w:rsid w:val="00F779CD"/>
    <w:rsid w:val="00F826EF"/>
    <w:rsid w:val="00F87DBD"/>
    <w:rsid w:val="00F93665"/>
    <w:rsid w:val="00F93867"/>
    <w:rsid w:val="00FB696A"/>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2722A"/>
  <w15:docId w15:val="{78DB6A33-D245-4648-8F04-6CF1039B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uiPriority="59"/>
    <w:lsdException w:name="Table Theme" w:lock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874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598749">
      <w:bodyDiv w:val="1"/>
      <w:marLeft w:val="0"/>
      <w:marRight w:val="0"/>
      <w:marTop w:val="0"/>
      <w:marBottom w:val="0"/>
      <w:divBdr>
        <w:top w:val="none" w:sz="0" w:space="0" w:color="auto"/>
        <w:left w:val="none" w:sz="0" w:space="0" w:color="auto"/>
        <w:bottom w:val="none" w:sz="0" w:space="0" w:color="auto"/>
        <w:right w:val="none" w:sz="0" w:space="0" w:color="auto"/>
      </w:divBdr>
      <w:divsChild>
        <w:div w:id="2319864">
          <w:marLeft w:val="0"/>
          <w:marRight w:val="0"/>
          <w:marTop w:val="0"/>
          <w:marBottom w:val="0"/>
          <w:divBdr>
            <w:top w:val="none" w:sz="0" w:space="0" w:color="auto"/>
            <w:left w:val="none" w:sz="0" w:space="0" w:color="auto"/>
            <w:bottom w:val="none" w:sz="0" w:space="0" w:color="auto"/>
            <w:right w:val="none" w:sz="0" w:space="0" w:color="auto"/>
          </w:divBdr>
          <w:divsChild>
            <w:div w:id="1976133949">
              <w:marLeft w:val="0"/>
              <w:marRight w:val="0"/>
              <w:marTop w:val="0"/>
              <w:marBottom w:val="0"/>
              <w:divBdr>
                <w:top w:val="none" w:sz="0" w:space="0" w:color="auto"/>
                <w:left w:val="none" w:sz="0" w:space="0" w:color="auto"/>
                <w:bottom w:val="none" w:sz="0" w:space="0" w:color="auto"/>
                <w:right w:val="none" w:sz="0" w:space="0" w:color="auto"/>
              </w:divBdr>
              <w:divsChild>
                <w:div w:id="1060447064">
                  <w:marLeft w:val="0"/>
                  <w:marRight w:val="0"/>
                  <w:marTop w:val="0"/>
                  <w:marBottom w:val="0"/>
                  <w:divBdr>
                    <w:top w:val="none" w:sz="0" w:space="0" w:color="auto"/>
                    <w:left w:val="none" w:sz="0" w:space="0" w:color="auto"/>
                    <w:bottom w:val="none" w:sz="0" w:space="0" w:color="auto"/>
                    <w:right w:val="none" w:sz="0" w:space="0" w:color="auto"/>
                  </w:divBdr>
                  <w:divsChild>
                    <w:div w:id="20178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7225">
          <w:marLeft w:val="0"/>
          <w:marRight w:val="0"/>
          <w:marTop w:val="0"/>
          <w:marBottom w:val="0"/>
          <w:divBdr>
            <w:top w:val="none" w:sz="0" w:space="0" w:color="auto"/>
            <w:left w:val="none" w:sz="0" w:space="0" w:color="auto"/>
            <w:bottom w:val="none" w:sz="0" w:space="0" w:color="auto"/>
            <w:right w:val="none" w:sz="0" w:space="0" w:color="auto"/>
          </w:divBdr>
        </w:div>
      </w:divsChild>
    </w:div>
    <w:div w:id="958687455">
      <w:bodyDiv w:val="1"/>
      <w:marLeft w:val="0"/>
      <w:marRight w:val="0"/>
      <w:marTop w:val="0"/>
      <w:marBottom w:val="0"/>
      <w:divBdr>
        <w:top w:val="none" w:sz="0" w:space="0" w:color="auto"/>
        <w:left w:val="none" w:sz="0" w:space="0" w:color="auto"/>
        <w:bottom w:val="none" w:sz="0" w:space="0" w:color="auto"/>
        <w:right w:val="none" w:sz="0" w:space="0" w:color="auto"/>
      </w:divBdr>
    </w:div>
    <w:div w:id="1211071418">
      <w:bodyDiv w:val="1"/>
      <w:marLeft w:val="0"/>
      <w:marRight w:val="0"/>
      <w:marTop w:val="0"/>
      <w:marBottom w:val="0"/>
      <w:divBdr>
        <w:top w:val="none" w:sz="0" w:space="0" w:color="auto"/>
        <w:left w:val="none" w:sz="0" w:space="0" w:color="auto"/>
        <w:bottom w:val="none" w:sz="0" w:space="0" w:color="auto"/>
        <w:right w:val="none" w:sz="0" w:space="0" w:color="auto"/>
      </w:divBdr>
    </w:div>
    <w:div w:id="1465806577">
      <w:bodyDiv w:val="1"/>
      <w:marLeft w:val="0"/>
      <w:marRight w:val="0"/>
      <w:marTop w:val="0"/>
      <w:marBottom w:val="0"/>
      <w:divBdr>
        <w:top w:val="none" w:sz="0" w:space="0" w:color="auto"/>
        <w:left w:val="none" w:sz="0" w:space="0" w:color="auto"/>
        <w:bottom w:val="none" w:sz="0" w:space="0" w:color="auto"/>
        <w:right w:val="none" w:sz="0" w:space="0" w:color="auto"/>
      </w:divBdr>
    </w:div>
    <w:div w:id="1584097145">
      <w:bodyDiv w:val="1"/>
      <w:marLeft w:val="0"/>
      <w:marRight w:val="0"/>
      <w:marTop w:val="0"/>
      <w:marBottom w:val="0"/>
      <w:divBdr>
        <w:top w:val="none" w:sz="0" w:space="0" w:color="auto"/>
        <w:left w:val="none" w:sz="0" w:space="0" w:color="auto"/>
        <w:bottom w:val="none" w:sz="0" w:space="0" w:color="auto"/>
        <w:right w:val="none" w:sz="0" w:space="0" w:color="auto"/>
      </w:divBdr>
      <w:divsChild>
        <w:div w:id="1033727561">
          <w:marLeft w:val="0"/>
          <w:marRight w:val="0"/>
          <w:marTop w:val="0"/>
          <w:marBottom w:val="0"/>
          <w:divBdr>
            <w:top w:val="none" w:sz="0" w:space="0" w:color="auto"/>
            <w:left w:val="none" w:sz="0" w:space="0" w:color="auto"/>
            <w:bottom w:val="none" w:sz="0" w:space="0" w:color="auto"/>
            <w:right w:val="none" w:sz="0" w:space="0" w:color="auto"/>
          </w:divBdr>
          <w:divsChild>
            <w:div w:id="1822455261">
              <w:marLeft w:val="0"/>
              <w:marRight w:val="0"/>
              <w:marTop w:val="0"/>
              <w:marBottom w:val="0"/>
              <w:divBdr>
                <w:top w:val="none" w:sz="0" w:space="0" w:color="auto"/>
                <w:left w:val="none" w:sz="0" w:space="0" w:color="auto"/>
                <w:bottom w:val="none" w:sz="0" w:space="0" w:color="auto"/>
                <w:right w:val="none" w:sz="0" w:space="0" w:color="auto"/>
              </w:divBdr>
              <w:divsChild>
                <w:div w:id="204291062">
                  <w:marLeft w:val="0"/>
                  <w:marRight w:val="0"/>
                  <w:marTop w:val="0"/>
                  <w:marBottom w:val="0"/>
                  <w:divBdr>
                    <w:top w:val="none" w:sz="0" w:space="0" w:color="auto"/>
                    <w:left w:val="none" w:sz="0" w:space="0" w:color="auto"/>
                    <w:bottom w:val="none" w:sz="0" w:space="0" w:color="auto"/>
                    <w:right w:val="none" w:sz="0" w:space="0" w:color="auto"/>
                  </w:divBdr>
                  <w:divsChild>
                    <w:div w:id="1727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9208">
          <w:marLeft w:val="0"/>
          <w:marRight w:val="0"/>
          <w:marTop w:val="0"/>
          <w:marBottom w:val="0"/>
          <w:divBdr>
            <w:top w:val="none" w:sz="0" w:space="0" w:color="auto"/>
            <w:left w:val="none" w:sz="0" w:space="0" w:color="auto"/>
            <w:bottom w:val="none" w:sz="0" w:space="0" w:color="auto"/>
            <w:right w:val="none" w:sz="0" w:space="0" w:color="auto"/>
          </w:divBdr>
        </w:div>
      </w:divsChild>
    </w:div>
    <w:div w:id="2086873324">
      <w:bodyDiv w:val="1"/>
      <w:marLeft w:val="0"/>
      <w:marRight w:val="0"/>
      <w:marTop w:val="0"/>
      <w:marBottom w:val="0"/>
      <w:divBdr>
        <w:top w:val="none" w:sz="0" w:space="0" w:color="auto"/>
        <w:left w:val="none" w:sz="0" w:space="0" w:color="auto"/>
        <w:bottom w:val="none" w:sz="0" w:space="0" w:color="auto"/>
        <w:right w:val="none" w:sz="0" w:space="0" w:color="auto"/>
      </w:divBdr>
      <w:divsChild>
        <w:div w:id="967080857">
          <w:marLeft w:val="0"/>
          <w:marRight w:val="0"/>
          <w:marTop w:val="0"/>
          <w:marBottom w:val="0"/>
          <w:divBdr>
            <w:top w:val="none" w:sz="0" w:space="0" w:color="auto"/>
            <w:left w:val="none" w:sz="0" w:space="0" w:color="auto"/>
            <w:bottom w:val="none" w:sz="0" w:space="0" w:color="auto"/>
            <w:right w:val="none" w:sz="0" w:space="0" w:color="auto"/>
          </w:divBdr>
          <w:divsChild>
            <w:div w:id="825319608">
              <w:marLeft w:val="0"/>
              <w:marRight w:val="0"/>
              <w:marTop w:val="0"/>
              <w:marBottom w:val="0"/>
              <w:divBdr>
                <w:top w:val="none" w:sz="0" w:space="0" w:color="auto"/>
                <w:left w:val="none" w:sz="0" w:space="0" w:color="auto"/>
                <w:bottom w:val="none" w:sz="0" w:space="0" w:color="auto"/>
                <w:right w:val="none" w:sz="0" w:space="0" w:color="auto"/>
              </w:divBdr>
            </w:div>
            <w:div w:id="591664988">
              <w:marLeft w:val="0"/>
              <w:marRight w:val="0"/>
              <w:marTop w:val="0"/>
              <w:marBottom w:val="0"/>
              <w:divBdr>
                <w:top w:val="none" w:sz="0" w:space="0" w:color="auto"/>
                <w:left w:val="none" w:sz="0" w:space="0" w:color="auto"/>
                <w:bottom w:val="none" w:sz="0" w:space="0" w:color="auto"/>
                <w:right w:val="none" w:sz="0" w:space="0" w:color="auto"/>
              </w:divBdr>
              <w:divsChild>
                <w:div w:id="1966811150">
                  <w:marLeft w:val="0"/>
                  <w:marRight w:val="0"/>
                  <w:marTop w:val="0"/>
                  <w:marBottom w:val="0"/>
                  <w:divBdr>
                    <w:top w:val="none" w:sz="0" w:space="0" w:color="auto"/>
                    <w:left w:val="none" w:sz="0" w:space="0" w:color="auto"/>
                    <w:bottom w:val="none" w:sz="0" w:space="0" w:color="auto"/>
                    <w:right w:val="none" w:sz="0" w:space="0" w:color="auto"/>
                  </w:divBdr>
                  <w:divsChild>
                    <w:div w:id="962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5835">
          <w:marLeft w:val="0"/>
          <w:marRight w:val="0"/>
          <w:marTop w:val="0"/>
          <w:marBottom w:val="0"/>
          <w:divBdr>
            <w:top w:val="none" w:sz="0" w:space="0" w:color="auto"/>
            <w:left w:val="none" w:sz="0" w:space="0" w:color="auto"/>
            <w:bottom w:val="none" w:sz="0" w:space="0" w:color="auto"/>
            <w:right w:val="none" w:sz="0" w:space="0" w:color="auto"/>
          </w:divBdr>
          <w:divsChild>
            <w:div w:id="1541746921">
              <w:marLeft w:val="0"/>
              <w:marRight w:val="0"/>
              <w:marTop w:val="0"/>
              <w:marBottom w:val="0"/>
              <w:divBdr>
                <w:top w:val="none" w:sz="0" w:space="0" w:color="auto"/>
                <w:left w:val="none" w:sz="0" w:space="0" w:color="auto"/>
                <w:bottom w:val="none" w:sz="0" w:space="0" w:color="auto"/>
                <w:right w:val="none" w:sz="0" w:space="0" w:color="auto"/>
              </w:divBdr>
            </w:div>
            <w:div w:id="2136287489">
              <w:marLeft w:val="0"/>
              <w:marRight w:val="0"/>
              <w:marTop w:val="0"/>
              <w:marBottom w:val="0"/>
              <w:divBdr>
                <w:top w:val="none" w:sz="0" w:space="0" w:color="auto"/>
                <w:left w:val="none" w:sz="0" w:space="0" w:color="auto"/>
                <w:bottom w:val="none" w:sz="0" w:space="0" w:color="auto"/>
                <w:right w:val="none" w:sz="0" w:space="0" w:color="auto"/>
              </w:divBdr>
              <w:divsChild>
                <w:div w:id="1061058532">
                  <w:marLeft w:val="0"/>
                  <w:marRight w:val="0"/>
                  <w:marTop w:val="0"/>
                  <w:marBottom w:val="0"/>
                  <w:divBdr>
                    <w:top w:val="none" w:sz="0" w:space="0" w:color="auto"/>
                    <w:left w:val="none" w:sz="0" w:space="0" w:color="auto"/>
                    <w:bottom w:val="none" w:sz="0" w:space="0" w:color="auto"/>
                    <w:right w:val="none" w:sz="0" w:space="0" w:color="auto"/>
                  </w:divBdr>
                  <w:divsChild>
                    <w:div w:id="1996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0168">
          <w:marLeft w:val="0"/>
          <w:marRight w:val="0"/>
          <w:marTop w:val="0"/>
          <w:marBottom w:val="0"/>
          <w:divBdr>
            <w:top w:val="none" w:sz="0" w:space="0" w:color="auto"/>
            <w:left w:val="none" w:sz="0" w:space="0" w:color="auto"/>
            <w:bottom w:val="none" w:sz="0" w:space="0" w:color="auto"/>
            <w:right w:val="none" w:sz="0" w:space="0" w:color="auto"/>
          </w:divBdr>
          <w:divsChild>
            <w:div w:id="672532235">
              <w:marLeft w:val="0"/>
              <w:marRight w:val="0"/>
              <w:marTop w:val="0"/>
              <w:marBottom w:val="0"/>
              <w:divBdr>
                <w:top w:val="none" w:sz="0" w:space="0" w:color="auto"/>
                <w:left w:val="none" w:sz="0" w:space="0" w:color="auto"/>
                <w:bottom w:val="none" w:sz="0" w:space="0" w:color="auto"/>
                <w:right w:val="none" w:sz="0" w:space="0" w:color="auto"/>
              </w:divBdr>
            </w:div>
            <w:div w:id="1062632884">
              <w:marLeft w:val="0"/>
              <w:marRight w:val="0"/>
              <w:marTop w:val="0"/>
              <w:marBottom w:val="0"/>
              <w:divBdr>
                <w:top w:val="none" w:sz="0" w:space="0" w:color="auto"/>
                <w:left w:val="none" w:sz="0" w:space="0" w:color="auto"/>
                <w:bottom w:val="none" w:sz="0" w:space="0" w:color="auto"/>
                <w:right w:val="none" w:sz="0" w:space="0" w:color="auto"/>
              </w:divBdr>
              <w:divsChild>
                <w:div w:id="1644577505">
                  <w:marLeft w:val="0"/>
                  <w:marRight w:val="0"/>
                  <w:marTop w:val="0"/>
                  <w:marBottom w:val="0"/>
                  <w:divBdr>
                    <w:top w:val="none" w:sz="0" w:space="0" w:color="auto"/>
                    <w:left w:val="none" w:sz="0" w:space="0" w:color="auto"/>
                    <w:bottom w:val="none" w:sz="0" w:space="0" w:color="auto"/>
                    <w:right w:val="none" w:sz="0" w:space="0" w:color="auto"/>
                  </w:divBdr>
                  <w:divsChild>
                    <w:div w:id="12372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2349">
          <w:marLeft w:val="0"/>
          <w:marRight w:val="0"/>
          <w:marTop w:val="0"/>
          <w:marBottom w:val="0"/>
          <w:divBdr>
            <w:top w:val="none" w:sz="0" w:space="0" w:color="auto"/>
            <w:left w:val="none" w:sz="0" w:space="0" w:color="auto"/>
            <w:bottom w:val="none" w:sz="0" w:space="0" w:color="auto"/>
            <w:right w:val="none" w:sz="0" w:space="0" w:color="auto"/>
          </w:divBdr>
          <w:divsChild>
            <w:div w:id="1322922987">
              <w:marLeft w:val="0"/>
              <w:marRight w:val="0"/>
              <w:marTop w:val="0"/>
              <w:marBottom w:val="0"/>
              <w:divBdr>
                <w:top w:val="none" w:sz="0" w:space="0" w:color="auto"/>
                <w:left w:val="none" w:sz="0" w:space="0" w:color="auto"/>
                <w:bottom w:val="none" w:sz="0" w:space="0" w:color="auto"/>
                <w:right w:val="none" w:sz="0" w:space="0" w:color="auto"/>
              </w:divBdr>
            </w:div>
            <w:div w:id="1347291726">
              <w:marLeft w:val="0"/>
              <w:marRight w:val="0"/>
              <w:marTop w:val="0"/>
              <w:marBottom w:val="0"/>
              <w:divBdr>
                <w:top w:val="none" w:sz="0" w:space="0" w:color="auto"/>
                <w:left w:val="none" w:sz="0" w:space="0" w:color="auto"/>
                <w:bottom w:val="none" w:sz="0" w:space="0" w:color="auto"/>
                <w:right w:val="none" w:sz="0" w:space="0" w:color="auto"/>
              </w:divBdr>
              <w:divsChild>
                <w:div w:id="234320149">
                  <w:marLeft w:val="0"/>
                  <w:marRight w:val="0"/>
                  <w:marTop w:val="0"/>
                  <w:marBottom w:val="0"/>
                  <w:divBdr>
                    <w:top w:val="none" w:sz="0" w:space="0" w:color="auto"/>
                    <w:left w:val="none" w:sz="0" w:space="0" w:color="auto"/>
                    <w:bottom w:val="none" w:sz="0" w:space="0" w:color="auto"/>
                    <w:right w:val="none" w:sz="0" w:space="0" w:color="auto"/>
                  </w:divBdr>
                  <w:divsChild>
                    <w:div w:id="1462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836">
          <w:marLeft w:val="0"/>
          <w:marRight w:val="0"/>
          <w:marTop w:val="0"/>
          <w:marBottom w:val="0"/>
          <w:divBdr>
            <w:top w:val="none" w:sz="0" w:space="0" w:color="auto"/>
            <w:left w:val="none" w:sz="0" w:space="0" w:color="auto"/>
            <w:bottom w:val="none" w:sz="0" w:space="0" w:color="auto"/>
            <w:right w:val="none" w:sz="0" w:space="0" w:color="auto"/>
          </w:divBdr>
          <w:divsChild>
            <w:div w:id="2068407007">
              <w:marLeft w:val="0"/>
              <w:marRight w:val="0"/>
              <w:marTop w:val="0"/>
              <w:marBottom w:val="0"/>
              <w:divBdr>
                <w:top w:val="none" w:sz="0" w:space="0" w:color="auto"/>
                <w:left w:val="none" w:sz="0" w:space="0" w:color="auto"/>
                <w:bottom w:val="none" w:sz="0" w:space="0" w:color="auto"/>
                <w:right w:val="none" w:sz="0" w:space="0" w:color="auto"/>
              </w:divBdr>
            </w:div>
            <w:div w:id="981737743">
              <w:marLeft w:val="0"/>
              <w:marRight w:val="0"/>
              <w:marTop w:val="0"/>
              <w:marBottom w:val="0"/>
              <w:divBdr>
                <w:top w:val="none" w:sz="0" w:space="0" w:color="auto"/>
                <w:left w:val="none" w:sz="0" w:space="0" w:color="auto"/>
                <w:bottom w:val="none" w:sz="0" w:space="0" w:color="auto"/>
                <w:right w:val="none" w:sz="0" w:space="0" w:color="auto"/>
              </w:divBdr>
              <w:divsChild>
                <w:div w:id="905263403">
                  <w:marLeft w:val="0"/>
                  <w:marRight w:val="0"/>
                  <w:marTop w:val="0"/>
                  <w:marBottom w:val="0"/>
                  <w:divBdr>
                    <w:top w:val="none" w:sz="0" w:space="0" w:color="auto"/>
                    <w:left w:val="none" w:sz="0" w:space="0" w:color="auto"/>
                    <w:bottom w:val="none" w:sz="0" w:space="0" w:color="auto"/>
                    <w:right w:val="none" w:sz="0" w:space="0" w:color="auto"/>
                  </w:divBdr>
                  <w:divsChild>
                    <w:div w:id="4129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6197">
          <w:marLeft w:val="0"/>
          <w:marRight w:val="0"/>
          <w:marTop w:val="0"/>
          <w:marBottom w:val="0"/>
          <w:divBdr>
            <w:top w:val="none" w:sz="0" w:space="0" w:color="auto"/>
            <w:left w:val="none" w:sz="0" w:space="0" w:color="auto"/>
            <w:bottom w:val="none" w:sz="0" w:space="0" w:color="auto"/>
            <w:right w:val="none" w:sz="0" w:space="0" w:color="auto"/>
          </w:divBdr>
          <w:divsChild>
            <w:div w:id="249630844">
              <w:marLeft w:val="0"/>
              <w:marRight w:val="0"/>
              <w:marTop w:val="0"/>
              <w:marBottom w:val="0"/>
              <w:divBdr>
                <w:top w:val="none" w:sz="0" w:space="0" w:color="auto"/>
                <w:left w:val="none" w:sz="0" w:space="0" w:color="auto"/>
                <w:bottom w:val="none" w:sz="0" w:space="0" w:color="auto"/>
                <w:right w:val="none" w:sz="0" w:space="0" w:color="auto"/>
              </w:divBdr>
            </w:div>
            <w:div w:id="1103917848">
              <w:marLeft w:val="0"/>
              <w:marRight w:val="0"/>
              <w:marTop w:val="0"/>
              <w:marBottom w:val="0"/>
              <w:divBdr>
                <w:top w:val="none" w:sz="0" w:space="0" w:color="auto"/>
                <w:left w:val="none" w:sz="0" w:space="0" w:color="auto"/>
                <w:bottom w:val="none" w:sz="0" w:space="0" w:color="auto"/>
                <w:right w:val="none" w:sz="0" w:space="0" w:color="auto"/>
              </w:divBdr>
              <w:divsChild>
                <w:div w:id="1215965362">
                  <w:marLeft w:val="0"/>
                  <w:marRight w:val="0"/>
                  <w:marTop w:val="0"/>
                  <w:marBottom w:val="0"/>
                  <w:divBdr>
                    <w:top w:val="none" w:sz="0" w:space="0" w:color="auto"/>
                    <w:left w:val="none" w:sz="0" w:space="0" w:color="auto"/>
                    <w:bottom w:val="none" w:sz="0" w:space="0" w:color="auto"/>
                    <w:right w:val="none" w:sz="0" w:space="0" w:color="auto"/>
                  </w:divBdr>
                  <w:divsChild>
                    <w:div w:id="18186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m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1EC8B86-33A5-4E9F-98FF-EE9D0638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1241</TotalTime>
  <Pages>76</Pages>
  <Words>15508</Words>
  <Characters>88396</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103697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Stankevičius Normantas</dc:creator>
  <cp:keywords/>
  <dc:description/>
  <cp:lastModifiedBy>Normantas Stankevičius</cp:lastModifiedBy>
  <cp:revision>74</cp:revision>
  <cp:lastPrinted>2022-04-04T20:38:00Z</cp:lastPrinted>
  <dcterms:created xsi:type="dcterms:W3CDTF">2022-02-09T18:03:00Z</dcterms:created>
  <dcterms:modified xsi:type="dcterms:W3CDTF">2022-04-04T20:40:00Z</dcterms:modified>
</cp:coreProperties>
</file>